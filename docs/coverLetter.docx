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74E5" w:rsidRPr="00E75D1D" w:rsidRDefault="006F541E" w:rsidP="00096E4D">
      <w:pPr>
        <w:pStyle w:val="TitlingLine1"/>
        <w:rPr>
          <w:rFonts w:asciiTheme="minorHAnsi" w:hAnsiTheme="minorHAnsi" w:cstheme="minorHAnsi"/>
        </w:rPr>
        <w:sectPr w:rsidR="007974E5" w:rsidRPr="00E75D1D" w:rsidSect="00E2241E">
          <w:footerReference w:type="first" r:id="rId7"/>
          <w:type w:val="continuous"/>
          <w:pgSz w:w="11906" w:h="16838" w:code="9"/>
          <w:pgMar w:top="567" w:right="851" w:bottom="567" w:left="1134" w:header="720" w:footer="397" w:gutter="0"/>
          <w:cols w:space="708"/>
          <w:titlePg/>
          <w:docGrid w:linePitch="360"/>
        </w:sectPr>
      </w:pPr>
      <w:r w:rsidRPr="00E75D1D">
        <w:rPr>
          <w:rFonts w:asciiTheme="minorHAnsi" w:hAnsiTheme="minorHAnsi" w:cstheme="minorHAnsi"/>
          <w:noProof/>
          <w:lang w:val="en-US" w:eastAsia="en-US" w:bidi="he-IL"/>
        </w:rPr>
        <mc:AlternateContent>
          <mc:Choice Requires="wpg">
            <w:drawing>
              <wp:anchor distT="0" distB="0" distL="114300" distR="114300" simplePos="0" relativeHeight="251671040" behindDoc="0" locked="0" layoutInCell="1" allowOverlap="1">
                <wp:simplePos x="0" y="0"/>
                <wp:positionH relativeFrom="page">
                  <wp:posOffset>-1779905</wp:posOffset>
                </wp:positionH>
                <wp:positionV relativeFrom="paragraph">
                  <wp:posOffset>-360680</wp:posOffset>
                </wp:positionV>
                <wp:extent cx="11138535" cy="1726565"/>
                <wp:effectExtent l="0" t="0" r="43815" b="6985"/>
                <wp:wrapNone/>
                <wp:docPr id="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38535" cy="1726565"/>
                          <a:chOff x="0" y="0"/>
                          <a:chExt cx="111385" cy="17264"/>
                        </a:xfrm>
                      </wpg:grpSpPr>
                      <wps:wsp>
                        <wps:cNvPr id="2" name="Freeform 9"/>
                        <wps:cNvSpPr>
                          <a:spLocks/>
                        </wps:cNvSpPr>
                        <wps:spPr bwMode="auto">
                          <a:xfrm>
                            <a:off x="0" y="0"/>
                            <a:ext cx="111385" cy="13296"/>
                          </a:xfrm>
                          <a:custGeom>
                            <a:avLst/>
                            <a:gdLst>
                              <a:gd name="T0" fmla="*/ 7183120 w 17541"/>
                              <a:gd name="T1" fmla="*/ 1329690 h 2424"/>
                              <a:gd name="T2" fmla="*/ 7155815 w 17541"/>
                              <a:gd name="T3" fmla="*/ 1309942 h 2424"/>
                              <a:gd name="T4" fmla="*/ 7101840 w 17541"/>
                              <a:gd name="T5" fmla="*/ 1239727 h 2424"/>
                              <a:gd name="T6" fmla="*/ 7085965 w 17541"/>
                              <a:gd name="T7" fmla="*/ 1165673 h 2424"/>
                              <a:gd name="T8" fmla="*/ 7309485 w 17541"/>
                              <a:gd name="T9" fmla="*/ 749871 h 2424"/>
                              <a:gd name="T10" fmla="*/ 7309485 w 17541"/>
                              <a:gd name="T11" fmla="*/ 1155799 h 2424"/>
                              <a:gd name="T12" fmla="*/ 7320280 w 17541"/>
                              <a:gd name="T13" fmla="*/ 1193101 h 2424"/>
                              <a:gd name="T14" fmla="*/ 7336155 w 17541"/>
                              <a:gd name="T15" fmla="*/ 1210654 h 2424"/>
                              <a:gd name="T16" fmla="*/ 7388225 w 17541"/>
                              <a:gd name="T17" fmla="*/ 1232048 h 2424"/>
                              <a:gd name="T18" fmla="*/ 7433310 w 17541"/>
                              <a:gd name="T19" fmla="*/ 1229854 h 2424"/>
                              <a:gd name="T20" fmla="*/ 7480300 w 17541"/>
                              <a:gd name="T21" fmla="*/ 1210654 h 2424"/>
                              <a:gd name="T22" fmla="*/ 7496175 w 17541"/>
                              <a:gd name="T23" fmla="*/ 1193101 h 2424"/>
                              <a:gd name="T24" fmla="*/ 7507605 w 17541"/>
                              <a:gd name="T25" fmla="*/ 1155799 h 2424"/>
                              <a:gd name="T26" fmla="*/ 7734935 w 17541"/>
                              <a:gd name="T27" fmla="*/ 749871 h 2424"/>
                              <a:gd name="T28" fmla="*/ 7733030 w 17541"/>
                              <a:gd name="T29" fmla="*/ 1134405 h 2424"/>
                              <a:gd name="T30" fmla="*/ 7714615 w 17541"/>
                              <a:gd name="T31" fmla="*/ 1226014 h 2424"/>
                              <a:gd name="T32" fmla="*/ 7689850 w 17541"/>
                              <a:gd name="T33" fmla="*/ 1268801 h 2424"/>
                              <a:gd name="T34" fmla="*/ 7651750 w 17541"/>
                              <a:gd name="T35" fmla="*/ 1309942 h 2424"/>
                              <a:gd name="T36" fmla="*/ 7964805 w 17541"/>
                              <a:gd name="T37" fmla="*/ 1329690 h 2424"/>
                              <a:gd name="T38" fmla="*/ 7929245 w 17541"/>
                              <a:gd name="T39" fmla="*/ 1304457 h 2424"/>
                              <a:gd name="T40" fmla="*/ 7886065 w 17541"/>
                              <a:gd name="T41" fmla="*/ 1259475 h 2424"/>
                              <a:gd name="T42" fmla="*/ 7836535 w 17541"/>
                              <a:gd name="T43" fmla="*/ 1175547 h 2424"/>
                              <a:gd name="T44" fmla="*/ 7816215 w 17541"/>
                              <a:gd name="T45" fmla="*/ 1061997 h 2424"/>
                              <a:gd name="T46" fmla="*/ 7823200 w 17541"/>
                              <a:gd name="T47" fmla="*/ 999462 h 2424"/>
                              <a:gd name="T48" fmla="*/ 7854315 w 17541"/>
                              <a:gd name="T49" fmla="*/ 911693 h 2424"/>
                              <a:gd name="T50" fmla="*/ 7910830 w 17541"/>
                              <a:gd name="T51" fmla="*/ 831605 h 2424"/>
                              <a:gd name="T52" fmla="*/ 7994650 w 17541"/>
                              <a:gd name="T53" fmla="*/ 771264 h 2424"/>
                              <a:gd name="T54" fmla="*/ 8102600 w 17541"/>
                              <a:gd name="T55" fmla="*/ 736157 h 2424"/>
                              <a:gd name="T56" fmla="*/ 8188325 w 17541"/>
                              <a:gd name="T57" fmla="*/ 728477 h 2424"/>
                              <a:gd name="T58" fmla="*/ 8307705 w 17541"/>
                              <a:gd name="T59" fmla="*/ 742191 h 2424"/>
                              <a:gd name="T60" fmla="*/ 8413750 w 17541"/>
                              <a:gd name="T61" fmla="*/ 782784 h 2424"/>
                              <a:gd name="T62" fmla="*/ 8474710 w 17541"/>
                              <a:gd name="T63" fmla="*/ 827765 h 2424"/>
                              <a:gd name="T64" fmla="*/ 8524240 w 17541"/>
                              <a:gd name="T65" fmla="*/ 882620 h 2424"/>
                              <a:gd name="T66" fmla="*/ 8345805 w 17541"/>
                              <a:gd name="T67" fmla="*/ 980262 h 2424"/>
                              <a:gd name="T68" fmla="*/ 8314690 w 17541"/>
                              <a:gd name="T69" fmla="*/ 933087 h 2424"/>
                              <a:gd name="T70" fmla="*/ 8269605 w 17541"/>
                              <a:gd name="T71" fmla="*/ 894140 h 2424"/>
                              <a:gd name="T72" fmla="*/ 8230870 w 17541"/>
                              <a:gd name="T73" fmla="*/ 882620 h 2424"/>
                              <a:gd name="T74" fmla="*/ 8197215 w 17541"/>
                              <a:gd name="T75" fmla="*/ 878780 h 2424"/>
                              <a:gd name="T76" fmla="*/ 8149590 w 17541"/>
                              <a:gd name="T77" fmla="*/ 886460 h 2424"/>
                              <a:gd name="T78" fmla="*/ 8100060 w 17541"/>
                              <a:gd name="T79" fmla="*/ 911693 h 2424"/>
                              <a:gd name="T80" fmla="*/ 8070850 w 17541"/>
                              <a:gd name="T81" fmla="*/ 948995 h 2424"/>
                              <a:gd name="T82" fmla="*/ 8050530 w 17541"/>
                              <a:gd name="T83" fmla="*/ 1007690 h 2424"/>
                              <a:gd name="T84" fmla="*/ 8046085 w 17541"/>
                              <a:gd name="T85" fmla="*/ 1050477 h 2424"/>
                              <a:gd name="T86" fmla="*/ 8059420 w 17541"/>
                              <a:gd name="T87" fmla="*/ 1132211 h 2424"/>
                              <a:gd name="T88" fmla="*/ 8079740 w 17541"/>
                              <a:gd name="T89" fmla="*/ 1175547 h 2424"/>
                              <a:gd name="T90" fmla="*/ 8114030 w 17541"/>
                              <a:gd name="T91" fmla="*/ 1206814 h 2424"/>
                              <a:gd name="T92" fmla="*/ 8159115 w 17541"/>
                              <a:gd name="T93" fmla="*/ 1226014 h 2424"/>
                              <a:gd name="T94" fmla="*/ 8197215 w 17541"/>
                              <a:gd name="T95" fmla="*/ 1229854 h 2424"/>
                              <a:gd name="T96" fmla="*/ 8249285 w 17541"/>
                              <a:gd name="T97" fmla="*/ 1222174 h 2424"/>
                              <a:gd name="T98" fmla="*/ 8287385 w 17541"/>
                              <a:gd name="T99" fmla="*/ 1202426 h 2424"/>
                              <a:gd name="T100" fmla="*/ 8332470 w 17541"/>
                              <a:gd name="T101" fmla="*/ 1151959 h 2424"/>
                              <a:gd name="T102" fmla="*/ 8535035 w 17541"/>
                              <a:gd name="T103" fmla="*/ 1208460 h 2424"/>
                              <a:gd name="T104" fmla="*/ 8488045 w 17541"/>
                              <a:gd name="T105" fmla="*/ 1273189 h 2424"/>
                              <a:gd name="T106" fmla="*/ 8442960 w 17541"/>
                              <a:gd name="T107" fmla="*/ 1313782 h 2424"/>
                              <a:gd name="T108" fmla="*/ 8625205 w 17541"/>
                              <a:gd name="T109" fmla="*/ 749871 h 2424"/>
                              <a:gd name="T110" fmla="*/ 9145905 w 17541"/>
                              <a:gd name="T111" fmla="*/ 1204620 h 2424"/>
                              <a:gd name="T112" fmla="*/ 11138535 w 17541"/>
                              <a:gd name="T113" fmla="*/ 0 h 2424"/>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17541" h="2424">
                                <a:moveTo>
                                  <a:pt x="4" y="0"/>
                                </a:moveTo>
                                <a:lnTo>
                                  <a:pt x="0" y="2424"/>
                                </a:lnTo>
                                <a:lnTo>
                                  <a:pt x="11312" y="2424"/>
                                </a:lnTo>
                                <a:lnTo>
                                  <a:pt x="11269" y="2388"/>
                                </a:lnTo>
                                <a:lnTo>
                                  <a:pt x="11234" y="2349"/>
                                </a:lnTo>
                                <a:lnTo>
                                  <a:pt x="11205" y="2306"/>
                                </a:lnTo>
                                <a:lnTo>
                                  <a:pt x="11184" y="2260"/>
                                </a:lnTo>
                                <a:lnTo>
                                  <a:pt x="11173" y="2217"/>
                                </a:lnTo>
                                <a:lnTo>
                                  <a:pt x="11163" y="2171"/>
                                </a:lnTo>
                                <a:lnTo>
                                  <a:pt x="11159" y="2125"/>
                                </a:lnTo>
                                <a:lnTo>
                                  <a:pt x="11156" y="2036"/>
                                </a:lnTo>
                                <a:lnTo>
                                  <a:pt x="11156" y="1367"/>
                                </a:lnTo>
                                <a:lnTo>
                                  <a:pt x="11511" y="1367"/>
                                </a:lnTo>
                                <a:lnTo>
                                  <a:pt x="11511" y="2071"/>
                                </a:lnTo>
                                <a:lnTo>
                                  <a:pt x="11511" y="2107"/>
                                </a:lnTo>
                                <a:lnTo>
                                  <a:pt x="11518" y="2143"/>
                                </a:lnTo>
                                <a:lnTo>
                                  <a:pt x="11521" y="2157"/>
                                </a:lnTo>
                                <a:lnTo>
                                  <a:pt x="11528" y="2175"/>
                                </a:lnTo>
                                <a:lnTo>
                                  <a:pt x="11539" y="2192"/>
                                </a:lnTo>
                                <a:lnTo>
                                  <a:pt x="11553" y="2207"/>
                                </a:lnTo>
                                <a:lnTo>
                                  <a:pt x="11578" y="2224"/>
                                </a:lnTo>
                                <a:lnTo>
                                  <a:pt x="11606" y="2239"/>
                                </a:lnTo>
                                <a:lnTo>
                                  <a:pt x="11635" y="2246"/>
                                </a:lnTo>
                                <a:lnTo>
                                  <a:pt x="11667" y="2246"/>
                                </a:lnTo>
                                <a:lnTo>
                                  <a:pt x="11706" y="2242"/>
                                </a:lnTo>
                                <a:lnTo>
                                  <a:pt x="11734" y="2235"/>
                                </a:lnTo>
                                <a:lnTo>
                                  <a:pt x="11763" y="2221"/>
                                </a:lnTo>
                                <a:lnTo>
                                  <a:pt x="11780" y="2207"/>
                                </a:lnTo>
                                <a:lnTo>
                                  <a:pt x="11794" y="2192"/>
                                </a:lnTo>
                                <a:lnTo>
                                  <a:pt x="11805" y="2175"/>
                                </a:lnTo>
                                <a:lnTo>
                                  <a:pt x="11812" y="2160"/>
                                </a:lnTo>
                                <a:lnTo>
                                  <a:pt x="11816" y="2143"/>
                                </a:lnTo>
                                <a:lnTo>
                                  <a:pt x="11823" y="2107"/>
                                </a:lnTo>
                                <a:lnTo>
                                  <a:pt x="11823" y="2071"/>
                                </a:lnTo>
                                <a:lnTo>
                                  <a:pt x="11823" y="1367"/>
                                </a:lnTo>
                                <a:lnTo>
                                  <a:pt x="12181" y="1367"/>
                                </a:lnTo>
                                <a:lnTo>
                                  <a:pt x="12181" y="1968"/>
                                </a:lnTo>
                                <a:lnTo>
                                  <a:pt x="12178" y="2068"/>
                                </a:lnTo>
                                <a:lnTo>
                                  <a:pt x="12174" y="2125"/>
                                </a:lnTo>
                                <a:lnTo>
                                  <a:pt x="12164" y="2178"/>
                                </a:lnTo>
                                <a:lnTo>
                                  <a:pt x="12149" y="2235"/>
                                </a:lnTo>
                                <a:lnTo>
                                  <a:pt x="12139" y="2260"/>
                                </a:lnTo>
                                <a:lnTo>
                                  <a:pt x="12125" y="2289"/>
                                </a:lnTo>
                                <a:lnTo>
                                  <a:pt x="12110" y="2313"/>
                                </a:lnTo>
                                <a:lnTo>
                                  <a:pt x="12093" y="2338"/>
                                </a:lnTo>
                                <a:lnTo>
                                  <a:pt x="12071" y="2363"/>
                                </a:lnTo>
                                <a:lnTo>
                                  <a:pt x="12050" y="2388"/>
                                </a:lnTo>
                                <a:lnTo>
                                  <a:pt x="12007" y="2424"/>
                                </a:lnTo>
                                <a:lnTo>
                                  <a:pt x="12543" y="2424"/>
                                </a:lnTo>
                                <a:lnTo>
                                  <a:pt x="12515" y="2399"/>
                                </a:lnTo>
                                <a:lnTo>
                                  <a:pt x="12487" y="2378"/>
                                </a:lnTo>
                                <a:lnTo>
                                  <a:pt x="12462" y="2353"/>
                                </a:lnTo>
                                <a:lnTo>
                                  <a:pt x="12440" y="2324"/>
                                </a:lnTo>
                                <a:lnTo>
                                  <a:pt x="12419" y="2296"/>
                                </a:lnTo>
                                <a:lnTo>
                                  <a:pt x="12401" y="2267"/>
                                </a:lnTo>
                                <a:lnTo>
                                  <a:pt x="12366" y="2207"/>
                                </a:lnTo>
                                <a:lnTo>
                                  <a:pt x="12341" y="2143"/>
                                </a:lnTo>
                                <a:lnTo>
                                  <a:pt x="12323" y="2075"/>
                                </a:lnTo>
                                <a:lnTo>
                                  <a:pt x="12313" y="2004"/>
                                </a:lnTo>
                                <a:lnTo>
                                  <a:pt x="12309" y="1936"/>
                                </a:lnTo>
                                <a:lnTo>
                                  <a:pt x="12313" y="1879"/>
                                </a:lnTo>
                                <a:lnTo>
                                  <a:pt x="12320" y="1822"/>
                                </a:lnTo>
                                <a:lnTo>
                                  <a:pt x="12330" y="1769"/>
                                </a:lnTo>
                                <a:lnTo>
                                  <a:pt x="12348" y="1712"/>
                                </a:lnTo>
                                <a:lnTo>
                                  <a:pt x="12369" y="1662"/>
                                </a:lnTo>
                                <a:lnTo>
                                  <a:pt x="12394" y="1609"/>
                                </a:lnTo>
                                <a:lnTo>
                                  <a:pt x="12426" y="1563"/>
                                </a:lnTo>
                                <a:lnTo>
                                  <a:pt x="12458" y="1516"/>
                                </a:lnTo>
                                <a:lnTo>
                                  <a:pt x="12497" y="1477"/>
                                </a:lnTo>
                                <a:lnTo>
                                  <a:pt x="12543" y="1438"/>
                                </a:lnTo>
                                <a:lnTo>
                                  <a:pt x="12590" y="1406"/>
                                </a:lnTo>
                                <a:lnTo>
                                  <a:pt x="12643" y="1377"/>
                                </a:lnTo>
                                <a:lnTo>
                                  <a:pt x="12700" y="1356"/>
                                </a:lnTo>
                                <a:lnTo>
                                  <a:pt x="12760" y="1342"/>
                                </a:lnTo>
                                <a:lnTo>
                                  <a:pt x="12824" y="1331"/>
                                </a:lnTo>
                                <a:lnTo>
                                  <a:pt x="12895" y="1328"/>
                                </a:lnTo>
                                <a:lnTo>
                                  <a:pt x="12959" y="1328"/>
                                </a:lnTo>
                                <a:lnTo>
                                  <a:pt x="13019" y="1338"/>
                                </a:lnTo>
                                <a:lnTo>
                                  <a:pt x="13083" y="1353"/>
                                </a:lnTo>
                                <a:lnTo>
                                  <a:pt x="13140" y="1370"/>
                                </a:lnTo>
                                <a:lnTo>
                                  <a:pt x="13196" y="1399"/>
                                </a:lnTo>
                                <a:lnTo>
                                  <a:pt x="13250" y="1427"/>
                                </a:lnTo>
                                <a:lnTo>
                                  <a:pt x="13299" y="1466"/>
                                </a:lnTo>
                                <a:lnTo>
                                  <a:pt x="13346" y="1509"/>
                                </a:lnTo>
                                <a:lnTo>
                                  <a:pt x="13377" y="1545"/>
                                </a:lnTo>
                                <a:lnTo>
                                  <a:pt x="13402" y="1577"/>
                                </a:lnTo>
                                <a:lnTo>
                                  <a:pt x="13424" y="1609"/>
                                </a:lnTo>
                                <a:lnTo>
                                  <a:pt x="13441" y="1641"/>
                                </a:lnTo>
                                <a:lnTo>
                                  <a:pt x="13143" y="1787"/>
                                </a:lnTo>
                                <a:lnTo>
                                  <a:pt x="13129" y="1762"/>
                                </a:lnTo>
                                <a:lnTo>
                                  <a:pt x="13115" y="1730"/>
                                </a:lnTo>
                                <a:lnTo>
                                  <a:pt x="13094" y="1701"/>
                                </a:lnTo>
                                <a:lnTo>
                                  <a:pt x="13072" y="1669"/>
                                </a:lnTo>
                                <a:lnTo>
                                  <a:pt x="13040" y="1644"/>
                                </a:lnTo>
                                <a:lnTo>
                                  <a:pt x="13023" y="1630"/>
                                </a:lnTo>
                                <a:lnTo>
                                  <a:pt x="13005" y="1623"/>
                                </a:lnTo>
                                <a:lnTo>
                                  <a:pt x="12984" y="1612"/>
                                </a:lnTo>
                                <a:lnTo>
                                  <a:pt x="12962" y="1609"/>
                                </a:lnTo>
                                <a:lnTo>
                                  <a:pt x="12937" y="1602"/>
                                </a:lnTo>
                                <a:lnTo>
                                  <a:pt x="12909" y="1602"/>
                                </a:lnTo>
                                <a:lnTo>
                                  <a:pt x="12881" y="1605"/>
                                </a:lnTo>
                                <a:lnTo>
                                  <a:pt x="12856" y="1609"/>
                                </a:lnTo>
                                <a:lnTo>
                                  <a:pt x="12834" y="1616"/>
                                </a:lnTo>
                                <a:lnTo>
                                  <a:pt x="12813" y="1623"/>
                                </a:lnTo>
                                <a:lnTo>
                                  <a:pt x="12781" y="1644"/>
                                </a:lnTo>
                                <a:lnTo>
                                  <a:pt x="12756" y="1662"/>
                                </a:lnTo>
                                <a:lnTo>
                                  <a:pt x="12728" y="1694"/>
                                </a:lnTo>
                                <a:lnTo>
                                  <a:pt x="12710" y="1730"/>
                                </a:lnTo>
                                <a:lnTo>
                                  <a:pt x="12692" y="1765"/>
                                </a:lnTo>
                                <a:lnTo>
                                  <a:pt x="12682" y="1805"/>
                                </a:lnTo>
                                <a:lnTo>
                                  <a:pt x="12678" y="1837"/>
                                </a:lnTo>
                                <a:lnTo>
                                  <a:pt x="12675" y="1869"/>
                                </a:lnTo>
                                <a:lnTo>
                                  <a:pt x="12671" y="1915"/>
                                </a:lnTo>
                                <a:lnTo>
                                  <a:pt x="12675" y="1979"/>
                                </a:lnTo>
                                <a:lnTo>
                                  <a:pt x="12685" y="2036"/>
                                </a:lnTo>
                                <a:lnTo>
                                  <a:pt x="12692" y="2064"/>
                                </a:lnTo>
                                <a:lnTo>
                                  <a:pt x="12703" y="2093"/>
                                </a:lnTo>
                                <a:lnTo>
                                  <a:pt x="12714" y="2118"/>
                                </a:lnTo>
                                <a:lnTo>
                                  <a:pt x="12724" y="2143"/>
                                </a:lnTo>
                                <a:lnTo>
                                  <a:pt x="12742" y="2164"/>
                                </a:lnTo>
                                <a:lnTo>
                                  <a:pt x="12760" y="2182"/>
                                </a:lnTo>
                                <a:lnTo>
                                  <a:pt x="12778" y="2200"/>
                                </a:lnTo>
                                <a:lnTo>
                                  <a:pt x="12799" y="2214"/>
                                </a:lnTo>
                                <a:lnTo>
                                  <a:pt x="12824" y="2224"/>
                                </a:lnTo>
                                <a:lnTo>
                                  <a:pt x="12849" y="2235"/>
                                </a:lnTo>
                                <a:lnTo>
                                  <a:pt x="12881" y="2239"/>
                                </a:lnTo>
                                <a:lnTo>
                                  <a:pt x="12909" y="2242"/>
                                </a:lnTo>
                                <a:lnTo>
                                  <a:pt x="12941" y="2239"/>
                                </a:lnTo>
                                <a:lnTo>
                                  <a:pt x="12966" y="2235"/>
                                </a:lnTo>
                                <a:lnTo>
                                  <a:pt x="12991" y="2228"/>
                                </a:lnTo>
                                <a:lnTo>
                                  <a:pt x="13015" y="2217"/>
                                </a:lnTo>
                                <a:lnTo>
                                  <a:pt x="13033" y="2207"/>
                                </a:lnTo>
                                <a:lnTo>
                                  <a:pt x="13051" y="2192"/>
                                </a:lnTo>
                                <a:lnTo>
                                  <a:pt x="13083" y="2164"/>
                                </a:lnTo>
                                <a:lnTo>
                                  <a:pt x="13104" y="2132"/>
                                </a:lnTo>
                                <a:lnTo>
                                  <a:pt x="13122" y="2100"/>
                                </a:lnTo>
                                <a:lnTo>
                                  <a:pt x="13140" y="2057"/>
                                </a:lnTo>
                                <a:lnTo>
                                  <a:pt x="13441" y="2203"/>
                                </a:lnTo>
                                <a:lnTo>
                                  <a:pt x="13420" y="2242"/>
                                </a:lnTo>
                                <a:lnTo>
                                  <a:pt x="13395" y="2281"/>
                                </a:lnTo>
                                <a:lnTo>
                                  <a:pt x="13367" y="2321"/>
                                </a:lnTo>
                                <a:lnTo>
                                  <a:pt x="13331" y="2363"/>
                                </a:lnTo>
                                <a:lnTo>
                                  <a:pt x="13296" y="2395"/>
                                </a:lnTo>
                                <a:lnTo>
                                  <a:pt x="13257" y="2424"/>
                                </a:lnTo>
                                <a:lnTo>
                                  <a:pt x="13583" y="2424"/>
                                </a:lnTo>
                                <a:lnTo>
                                  <a:pt x="13583" y="1367"/>
                                </a:lnTo>
                                <a:lnTo>
                                  <a:pt x="13938" y="1367"/>
                                </a:lnTo>
                                <a:lnTo>
                                  <a:pt x="13938" y="2196"/>
                                </a:lnTo>
                                <a:lnTo>
                                  <a:pt x="14403" y="2196"/>
                                </a:lnTo>
                                <a:lnTo>
                                  <a:pt x="14403" y="2424"/>
                                </a:lnTo>
                                <a:lnTo>
                                  <a:pt x="17537" y="2424"/>
                                </a:lnTo>
                                <a:lnTo>
                                  <a:pt x="17541" y="0"/>
                                </a:lnTo>
                                <a:lnTo>
                                  <a:pt x="4" y="0"/>
                                </a:lnTo>
                                <a:close/>
                              </a:path>
                            </a:pathLst>
                          </a:custGeom>
                          <a:gradFill rotWithShape="1">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pic:pic xmlns:pic="http://schemas.openxmlformats.org/drawingml/2006/picture">
                        <pic:nvPicPr>
                          <pic:cNvPr id="3" name="Picture 18"/>
                          <pic:cNvPicPr>
                            <a:picLocks noChangeAspect="1"/>
                          </pic:cNvPicPr>
                        </pic:nvPicPr>
                        <pic:blipFill>
                          <a:blip r:embed="rId8" cstate="print">
                            <a:clrChange>
                              <a:clrFrom>
                                <a:srgbClr val="FFFEFD"/>
                              </a:clrFrom>
                              <a:clrTo>
                                <a:srgbClr val="FFFEFD">
                                  <a:alpha val="0"/>
                                </a:srgbClr>
                              </a:clrTo>
                            </a:clrChange>
                            <a:extLst>
                              <a:ext uri="{28A0092B-C50C-407E-A947-70E740481C1C}">
                                <a14:useLocalDpi xmlns:a14="http://schemas.microsoft.com/office/drawing/2010/main" val="0"/>
                              </a:ext>
                            </a:extLst>
                          </a:blip>
                          <a:srcRect/>
                          <a:stretch>
                            <a:fillRect/>
                          </a:stretch>
                        </pic:blipFill>
                        <pic:spPr bwMode="auto">
                          <a:xfrm>
                            <a:off x="20434" y="2385"/>
                            <a:ext cx="29039" cy="4737"/>
                          </a:xfrm>
                          <a:prstGeom prst="rect">
                            <a:avLst/>
                          </a:prstGeom>
                          <a:noFill/>
                          <a:extLst>
                            <a:ext uri="{909E8E84-426E-40DD-AFC4-6F175D3DCCD1}">
                              <a14:hiddenFill xmlns:a14="http://schemas.microsoft.com/office/drawing/2010/main">
                                <a:solidFill>
                                  <a:srgbClr val="FFFFFF"/>
                                </a:solidFill>
                              </a14:hiddenFill>
                            </a:ext>
                          </a:extLst>
                        </pic:spPr>
                      </pic:pic>
                      <wps:wsp>
                        <wps:cNvPr id="4" name="Text Box 21"/>
                        <wps:cNvSpPr txBox="1">
                          <a:spLocks noChangeArrowheads="1"/>
                        </wps:cNvSpPr>
                        <wps:spPr bwMode="auto">
                          <a:xfrm>
                            <a:off x="22581" y="13835"/>
                            <a:ext cx="66294" cy="34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631B" w:rsidRPr="000E6C4B" w:rsidRDefault="00C9631B" w:rsidP="00096E4D">
                              <w:pPr>
                                <w:pStyle w:val="Footer"/>
                                <w:jc w:val="center"/>
                              </w:pPr>
                              <w:r w:rsidRPr="000E6C4B">
                                <w:t xml:space="preserve">General </w:t>
                              </w:r>
                              <w:r w:rsidRPr="000E6C4B">
                                <w:sym w:font="Wingdings" w:char="F028"/>
                              </w:r>
                              <w:r>
                                <w:t>+44 (0)20 3448</w:t>
                              </w:r>
                              <w:r w:rsidR="006F541E">
                                <w:t xml:space="preserve"> </w:t>
                              </w:r>
                              <w:r>
                                <w:t>4362</w:t>
                              </w:r>
                              <w:r w:rsidRPr="000E6C4B">
                                <w:t xml:space="preserve">   </w:t>
                              </w:r>
                              <w:r w:rsidRPr="000E6C4B">
                                <w:sym w:font="Wingdings" w:char="F09F"/>
                              </w:r>
                              <w:r w:rsidRPr="000E6C4B">
                                <w:t xml:space="preserve"> </w:t>
                              </w:r>
                              <w:r>
                                <w:t xml:space="preserve">  Fax</w:t>
                              </w:r>
                              <w:r w:rsidR="00F22496">
                                <w:t>: +</w:t>
                              </w:r>
                              <w:r>
                                <w:t>44 (0)20 7813 1445</w:t>
                              </w:r>
                              <w:r w:rsidRPr="000E6C4B">
                                <w:t xml:space="preserve">  </w:t>
                              </w:r>
                              <w:r w:rsidRPr="000E6C4B">
                                <w:sym w:font="Wingdings" w:char="F09F"/>
                              </w:r>
                              <w:r w:rsidRPr="000E6C4B">
                                <w:t xml:space="preserve">  Principals </w:t>
                              </w:r>
                              <w:r w:rsidRPr="000E6C4B">
                                <w:sym w:font="Wingdings" w:char="F028"/>
                              </w:r>
                              <w:r w:rsidRPr="000E6C4B">
                                <w:t xml:space="preserve">+44 (0)20 </w:t>
                              </w:r>
                              <w:r>
                                <w:t>3448</w:t>
                              </w:r>
                              <w:r w:rsidR="006F541E">
                                <w:t xml:space="preserve"> </w:t>
                              </w:r>
                              <w:r>
                                <w:t>4347</w:t>
                              </w:r>
                              <w:r w:rsidRPr="000E6C4B">
                                <w:t xml:space="preserve">   </w:t>
                              </w:r>
                              <w:r w:rsidRPr="000E6C4B">
                                <w:sym w:font="Wingdings" w:char="F09F"/>
                              </w:r>
                              <w:r>
                                <w:t xml:space="preserve"> </w:t>
                              </w:r>
                              <w:r w:rsidRPr="000E6C4B">
                                <w:t>http://www.fil.ion.ucl.ac.uk</w:t>
                              </w:r>
                            </w:p>
                          </w:txbxContent>
                        </wps:txbx>
                        <wps:bodyPr rot="0" vert="horz" wrap="square" lIns="91440" tIns="45720" rIns="91440" bIns="45720" anchor="t" anchorCtr="0" upright="1">
                          <a:noAutofit/>
                        </wps:bodyPr>
                      </wps:wsp>
                      <wpg:grpSp>
                        <wpg:cNvPr id="5" name="Group 45"/>
                        <wpg:cNvGrpSpPr>
                          <a:grpSpLocks/>
                        </wpg:cNvGrpSpPr>
                        <wpg:grpSpPr bwMode="auto">
                          <a:xfrm>
                            <a:off x="67188" y="7235"/>
                            <a:ext cx="2572" cy="3029"/>
                            <a:chOff x="7372" y="1273"/>
                            <a:chExt cx="405" cy="477"/>
                          </a:xfrm>
                        </wpg:grpSpPr>
                        <wps:wsp>
                          <wps:cNvPr id="6" name="Freeform 3"/>
                          <wps:cNvSpPr>
                            <a:spLocks/>
                          </wps:cNvSpPr>
                          <wps:spPr bwMode="auto">
                            <a:xfrm>
                              <a:off x="7383" y="1476"/>
                              <a:ext cx="387" cy="75"/>
                            </a:xfrm>
                            <a:custGeom>
                              <a:avLst/>
                              <a:gdLst>
                                <a:gd name="T0" fmla="*/ 387 w 387"/>
                                <a:gd name="T1" fmla="*/ 43 h 75"/>
                                <a:gd name="T2" fmla="*/ 387 w 387"/>
                                <a:gd name="T3" fmla="*/ 43 h 75"/>
                                <a:gd name="T4" fmla="*/ 191 w 387"/>
                                <a:gd name="T5" fmla="*/ 0 h 75"/>
                                <a:gd name="T6" fmla="*/ 191 w 387"/>
                                <a:gd name="T7" fmla="*/ 0 h 75"/>
                                <a:gd name="T8" fmla="*/ 0 w 387"/>
                                <a:gd name="T9" fmla="*/ 43 h 75"/>
                                <a:gd name="T10" fmla="*/ 0 w 387"/>
                                <a:gd name="T11" fmla="*/ 43 h 75"/>
                                <a:gd name="T12" fmla="*/ 0 w 387"/>
                                <a:gd name="T13" fmla="*/ 43 h 75"/>
                                <a:gd name="T14" fmla="*/ 3 w 387"/>
                                <a:gd name="T15" fmla="*/ 53 h 75"/>
                                <a:gd name="T16" fmla="*/ 3 w 387"/>
                                <a:gd name="T17" fmla="*/ 53 h 75"/>
                                <a:gd name="T18" fmla="*/ 3 w 387"/>
                                <a:gd name="T19" fmla="*/ 53 h 75"/>
                                <a:gd name="T20" fmla="*/ 3 w 387"/>
                                <a:gd name="T21" fmla="*/ 53 h 75"/>
                                <a:gd name="T22" fmla="*/ 3 w 387"/>
                                <a:gd name="T23" fmla="*/ 53 h 75"/>
                                <a:gd name="T24" fmla="*/ 7 w 387"/>
                                <a:gd name="T25" fmla="*/ 57 h 75"/>
                                <a:gd name="T26" fmla="*/ 10 w 387"/>
                                <a:gd name="T27" fmla="*/ 71 h 75"/>
                                <a:gd name="T28" fmla="*/ 10 w 387"/>
                                <a:gd name="T29" fmla="*/ 71 h 75"/>
                                <a:gd name="T30" fmla="*/ 10 w 387"/>
                                <a:gd name="T31" fmla="*/ 75 h 75"/>
                                <a:gd name="T32" fmla="*/ 10 w 387"/>
                                <a:gd name="T33" fmla="*/ 75 h 75"/>
                                <a:gd name="T34" fmla="*/ 17 w 387"/>
                                <a:gd name="T35" fmla="*/ 75 h 75"/>
                                <a:gd name="T36" fmla="*/ 365 w 387"/>
                                <a:gd name="T37" fmla="*/ 75 h 75"/>
                                <a:gd name="T38" fmla="*/ 365 w 387"/>
                                <a:gd name="T39" fmla="*/ 75 h 75"/>
                                <a:gd name="T40" fmla="*/ 372 w 387"/>
                                <a:gd name="T41" fmla="*/ 75 h 75"/>
                                <a:gd name="T42" fmla="*/ 372 w 387"/>
                                <a:gd name="T43" fmla="*/ 75 h 75"/>
                                <a:gd name="T44" fmla="*/ 376 w 387"/>
                                <a:gd name="T45" fmla="*/ 71 h 75"/>
                                <a:gd name="T46" fmla="*/ 380 w 387"/>
                                <a:gd name="T47" fmla="*/ 57 h 75"/>
                                <a:gd name="T48" fmla="*/ 380 w 387"/>
                                <a:gd name="T49" fmla="*/ 57 h 75"/>
                                <a:gd name="T50" fmla="*/ 380 w 387"/>
                                <a:gd name="T51" fmla="*/ 53 h 75"/>
                                <a:gd name="T52" fmla="*/ 383 w 387"/>
                                <a:gd name="T53" fmla="*/ 53 h 75"/>
                                <a:gd name="T54" fmla="*/ 383 w 387"/>
                                <a:gd name="T55" fmla="*/ 53 h 75"/>
                                <a:gd name="T56" fmla="*/ 383 w 387"/>
                                <a:gd name="T57" fmla="*/ 53 h 75"/>
                                <a:gd name="T58" fmla="*/ 387 w 387"/>
                                <a:gd name="T59" fmla="*/ 43 h 75"/>
                                <a:gd name="T60" fmla="*/ 387 w 387"/>
                                <a:gd name="T61" fmla="*/ 43 h 75"/>
                                <a:gd name="T62" fmla="*/ 387 w 387"/>
                                <a:gd name="T63" fmla="*/ 43 h 75"/>
                                <a:gd name="T64" fmla="*/ 387 w 387"/>
                                <a:gd name="T65" fmla="*/ 43 h 75"/>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387" h="75">
                                  <a:moveTo>
                                    <a:pt x="387" y="43"/>
                                  </a:moveTo>
                                  <a:lnTo>
                                    <a:pt x="387" y="43"/>
                                  </a:lnTo>
                                  <a:lnTo>
                                    <a:pt x="191" y="0"/>
                                  </a:lnTo>
                                  <a:lnTo>
                                    <a:pt x="0" y="43"/>
                                  </a:lnTo>
                                  <a:lnTo>
                                    <a:pt x="3" y="53"/>
                                  </a:lnTo>
                                  <a:lnTo>
                                    <a:pt x="7" y="57"/>
                                  </a:lnTo>
                                  <a:lnTo>
                                    <a:pt x="10" y="71"/>
                                  </a:lnTo>
                                  <a:lnTo>
                                    <a:pt x="10" y="75"/>
                                  </a:lnTo>
                                  <a:lnTo>
                                    <a:pt x="17" y="75"/>
                                  </a:lnTo>
                                  <a:lnTo>
                                    <a:pt x="365" y="75"/>
                                  </a:lnTo>
                                  <a:lnTo>
                                    <a:pt x="372" y="75"/>
                                  </a:lnTo>
                                  <a:lnTo>
                                    <a:pt x="376" y="71"/>
                                  </a:lnTo>
                                  <a:lnTo>
                                    <a:pt x="380" y="57"/>
                                  </a:lnTo>
                                  <a:lnTo>
                                    <a:pt x="380" y="53"/>
                                  </a:lnTo>
                                  <a:lnTo>
                                    <a:pt x="383" y="53"/>
                                  </a:lnTo>
                                  <a:lnTo>
                                    <a:pt x="387" y="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4"/>
                          <wps:cNvSpPr>
                            <a:spLocks/>
                          </wps:cNvSpPr>
                          <wps:spPr bwMode="auto">
                            <a:xfrm>
                              <a:off x="7720" y="1547"/>
                              <a:ext cx="28" cy="139"/>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3 w 28"/>
                                <a:gd name="T17" fmla="*/ 15 h 139"/>
                                <a:gd name="T18" fmla="*/ 3 w 28"/>
                                <a:gd name="T19" fmla="*/ 18 h 139"/>
                                <a:gd name="T20" fmla="*/ 3 w 28"/>
                                <a:gd name="T21" fmla="*/ 18 h 139"/>
                                <a:gd name="T22" fmla="*/ 0 w 28"/>
                                <a:gd name="T23" fmla="*/ 18 h 139"/>
                                <a:gd name="T24" fmla="*/ 3 w 28"/>
                                <a:gd name="T25" fmla="*/ 22 h 139"/>
                                <a:gd name="T26" fmla="*/ 3 w 28"/>
                                <a:gd name="T27" fmla="*/ 22 h 139"/>
                                <a:gd name="T28" fmla="*/ 3 w 28"/>
                                <a:gd name="T29" fmla="*/ 22 h 139"/>
                                <a:gd name="T30" fmla="*/ 3 w 28"/>
                                <a:gd name="T31" fmla="*/ 22 h 139"/>
                                <a:gd name="T32" fmla="*/ 3 w 28"/>
                                <a:gd name="T33" fmla="*/ 22 h 139"/>
                                <a:gd name="T34" fmla="*/ 3 w 28"/>
                                <a:gd name="T35" fmla="*/ 25 h 139"/>
                                <a:gd name="T36" fmla="*/ 3 w 28"/>
                                <a:gd name="T37" fmla="*/ 132 h 139"/>
                                <a:gd name="T38" fmla="*/ 0 w 28"/>
                                <a:gd name="T39" fmla="*/ 132 h 139"/>
                                <a:gd name="T40" fmla="*/ 0 w 28"/>
                                <a:gd name="T41" fmla="*/ 136 h 139"/>
                                <a:gd name="T42" fmla="*/ 0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5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5 w 28"/>
                                <a:gd name="T87" fmla="*/ 7 h 139"/>
                                <a:gd name="T88" fmla="*/ 28 w 28"/>
                                <a:gd name="T89" fmla="*/ 7 h 139"/>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28" h="139">
                                  <a:moveTo>
                                    <a:pt x="28" y="7"/>
                                  </a:moveTo>
                                  <a:lnTo>
                                    <a:pt x="28" y="7"/>
                                  </a:lnTo>
                                  <a:lnTo>
                                    <a:pt x="28" y="4"/>
                                  </a:lnTo>
                                  <a:lnTo>
                                    <a:pt x="28" y="0"/>
                                  </a:lnTo>
                                  <a:lnTo>
                                    <a:pt x="0" y="0"/>
                                  </a:lnTo>
                                  <a:lnTo>
                                    <a:pt x="0" y="4"/>
                                  </a:lnTo>
                                  <a:lnTo>
                                    <a:pt x="0" y="7"/>
                                  </a:lnTo>
                                  <a:lnTo>
                                    <a:pt x="0" y="11"/>
                                  </a:lnTo>
                                  <a:lnTo>
                                    <a:pt x="3" y="15"/>
                                  </a:lnTo>
                                  <a:lnTo>
                                    <a:pt x="3" y="18"/>
                                  </a:lnTo>
                                  <a:lnTo>
                                    <a:pt x="0" y="18"/>
                                  </a:lnTo>
                                  <a:lnTo>
                                    <a:pt x="3" y="22"/>
                                  </a:lnTo>
                                  <a:lnTo>
                                    <a:pt x="3" y="25"/>
                                  </a:lnTo>
                                  <a:lnTo>
                                    <a:pt x="3" y="132"/>
                                  </a:lnTo>
                                  <a:lnTo>
                                    <a:pt x="0" y="132"/>
                                  </a:lnTo>
                                  <a:lnTo>
                                    <a:pt x="0" y="136"/>
                                  </a:lnTo>
                                  <a:lnTo>
                                    <a:pt x="0" y="139"/>
                                  </a:lnTo>
                                  <a:lnTo>
                                    <a:pt x="28" y="139"/>
                                  </a:lnTo>
                                  <a:lnTo>
                                    <a:pt x="28" y="136"/>
                                  </a:lnTo>
                                  <a:lnTo>
                                    <a:pt x="25" y="136"/>
                                  </a:lnTo>
                                  <a:lnTo>
                                    <a:pt x="25" y="132"/>
                                  </a:lnTo>
                                  <a:lnTo>
                                    <a:pt x="25" y="25"/>
                                  </a:lnTo>
                                  <a:lnTo>
                                    <a:pt x="25" y="22"/>
                                  </a:lnTo>
                                  <a:lnTo>
                                    <a:pt x="25" y="18"/>
                                  </a:lnTo>
                                  <a:lnTo>
                                    <a:pt x="25" y="15"/>
                                  </a:lnTo>
                                  <a:lnTo>
                                    <a:pt x="25" y="11"/>
                                  </a:lnTo>
                                  <a:lnTo>
                                    <a:pt x="25" y="7"/>
                                  </a:lnTo>
                                  <a:lnTo>
                                    <a:pt x="2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5"/>
                          <wps:cNvSpPr>
                            <a:spLocks/>
                          </wps:cNvSpPr>
                          <wps:spPr bwMode="auto">
                            <a:xfrm>
                              <a:off x="7656" y="1547"/>
                              <a:ext cx="28" cy="139"/>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4 w 28"/>
                                <a:gd name="T17" fmla="*/ 15 h 139"/>
                                <a:gd name="T18" fmla="*/ 4 w 28"/>
                                <a:gd name="T19" fmla="*/ 18 h 139"/>
                                <a:gd name="T20" fmla="*/ 4 w 28"/>
                                <a:gd name="T21" fmla="*/ 18 h 139"/>
                                <a:gd name="T22" fmla="*/ 4 w 28"/>
                                <a:gd name="T23" fmla="*/ 18 h 139"/>
                                <a:gd name="T24" fmla="*/ 4 w 28"/>
                                <a:gd name="T25" fmla="*/ 22 h 139"/>
                                <a:gd name="T26" fmla="*/ 4 w 28"/>
                                <a:gd name="T27" fmla="*/ 22 h 139"/>
                                <a:gd name="T28" fmla="*/ 4 w 28"/>
                                <a:gd name="T29" fmla="*/ 22 h 139"/>
                                <a:gd name="T30" fmla="*/ 4 w 28"/>
                                <a:gd name="T31" fmla="*/ 22 h 139"/>
                                <a:gd name="T32" fmla="*/ 4 w 28"/>
                                <a:gd name="T33" fmla="*/ 22 h 139"/>
                                <a:gd name="T34" fmla="*/ 4 w 28"/>
                                <a:gd name="T35" fmla="*/ 25 h 139"/>
                                <a:gd name="T36" fmla="*/ 4 w 28"/>
                                <a:gd name="T37" fmla="*/ 132 h 139"/>
                                <a:gd name="T38" fmla="*/ 4 w 28"/>
                                <a:gd name="T39" fmla="*/ 132 h 139"/>
                                <a:gd name="T40" fmla="*/ 4 w 28"/>
                                <a:gd name="T41" fmla="*/ 136 h 139"/>
                                <a:gd name="T42" fmla="*/ 4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8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8 w 28"/>
                                <a:gd name="T87" fmla="*/ 7 h 139"/>
                                <a:gd name="T88" fmla="*/ 28 w 28"/>
                                <a:gd name="T89" fmla="*/ 7 h 139"/>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28" h="139">
                                  <a:moveTo>
                                    <a:pt x="28" y="7"/>
                                  </a:moveTo>
                                  <a:lnTo>
                                    <a:pt x="28" y="7"/>
                                  </a:lnTo>
                                  <a:lnTo>
                                    <a:pt x="28" y="4"/>
                                  </a:lnTo>
                                  <a:lnTo>
                                    <a:pt x="28" y="0"/>
                                  </a:lnTo>
                                  <a:lnTo>
                                    <a:pt x="0" y="0"/>
                                  </a:lnTo>
                                  <a:lnTo>
                                    <a:pt x="0" y="4"/>
                                  </a:lnTo>
                                  <a:lnTo>
                                    <a:pt x="0" y="7"/>
                                  </a:lnTo>
                                  <a:lnTo>
                                    <a:pt x="4" y="11"/>
                                  </a:lnTo>
                                  <a:lnTo>
                                    <a:pt x="4" y="15"/>
                                  </a:lnTo>
                                  <a:lnTo>
                                    <a:pt x="4" y="18"/>
                                  </a:lnTo>
                                  <a:lnTo>
                                    <a:pt x="4" y="22"/>
                                  </a:lnTo>
                                  <a:lnTo>
                                    <a:pt x="4" y="25"/>
                                  </a:lnTo>
                                  <a:lnTo>
                                    <a:pt x="4" y="132"/>
                                  </a:lnTo>
                                  <a:lnTo>
                                    <a:pt x="4" y="136"/>
                                  </a:lnTo>
                                  <a:lnTo>
                                    <a:pt x="0" y="136"/>
                                  </a:lnTo>
                                  <a:lnTo>
                                    <a:pt x="0" y="139"/>
                                  </a:lnTo>
                                  <a:lnTo>
                                    <a:pt x="28" y="139"/>
                                  </a:lnTo>
                                  <a:lnTo>
                                    <a:pt x="28" y="136"/>
                                  </a:lnTo>
                                  <a:lnTo>
                                    <a:pt x="25" y="136"/>
                                  </a:lnTo>
                                  <a:lnTo>
                                    <a:pt x="25" y="132"/>
                                  </a:lnTo>
                                  <a:lnTo>
                                    <a:pt x="25" y="25"/>
                                  </a:lnTo>
                                  <a:lnTo>
                                    <a:pt x="25" y="22"/>
                                  </a:lnTo>
                                  <a:lnTo>
                                    <a:pt x="25" y="18"/>
                                  </a:lnTo>
                                  <a:lnTo>
                                    <a:pt x="25" y="15"/>
                                  </a:lnTo>
                                  <a:lnTo>
                                    <a:pt x="25" y="11"/>
                                  </a:lnTo>
                                  <a:lnTo>
                                    <a:pt x="2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6"/>
                          <wps:cNvSpPr>
                            <a:spLocks/>
                          </wps:cNvSpPr>
                          <wps:spPr bwMode="auto">
                            <a:xfrm>
                              <a:off x="7592" y="1547"/>
                              <a:ext cx="29" cy="139"/>
                            </a:xfrm>
                            <a:custGeom>
                              <a:avLst/>
                              <a:gdLst>
                                <a:gd name="T0" fmla="*/ 29 w 29"/>
                                <a:gd name="T1" fmla="*/ 7 h 139"/>
                                <a:gd name="T2" fmla="*/ 29 w 29"/>
                                <a:gd name="T3" fmla="*/ 4 h 139"/>
                                <a:gd name="T4" fmla="*/ 29 w 29"/>
                                <a:gd name="T5" fmla="*/ 0 h 139"/>
                                <a:gd name="T6" fmla="*/ 0 w 29"/>
                                <a:gd name="T7" fmla="*/ 0 h 139"/>
                                <a:gd name="T8" fmla="*/ 0 w 29"/>
                                <a:gd name="T9" fmla="*/ 7 h 139"/>
                                <a:gd name="T10" fmla="*/ 0 w 29"/>
                                <a:gd name="T11" fmla="*/ 7 h 139"/>
                                <a:gd name="T12" fmla="*/ 0 w 29"/>
                                <a:gd name="T13" fmla="*/ 7 h 139"/>
                                <a:gd name="T14" fmla="*/ 4 w 29"/>
                                <a:gd name="T15" fmla="*/ 7 h 139"/>
                                <a:gd name="T16" fmla="*/ 4 w 29"/>
                                <a:gd name="T17" fmla="*/ 15 h 139"/>
                                <a:gd name="T18" fmla="*/ 4 w 29"/>
                                <a:gd name="T19" fmla="*/ 18 h 139"/>
                                <a:gd name="T20" fmla="*/ 4 w 29"/>
                                <a:gd name="T21" fmla="*/ 18 h 139"/>
                                <a:gd name="T22" fmla="*/ 4 w 29"/>
                                <a:gd name="T23" fmla="*/ 18 h 139"/>
                                <a:gd name="T24" fmla="*/ 4 w 29"/>
                                <a:gd name="T25" fmla="*/ 22 h 139"/>
                                <a:gd name="T26" fmla="*/ 4 w 29"/>
                                <a:gd name="T27" fmla="*/ 22 h 139"/>
                                <a:gd name="T28" fmla="*/ 4 w 29"/>
                                <a:gd name="T29" fmla="*/ 22 h 139"/>
                                <a:gd name="T30" fmla="*/ 4 w 29"/>
                                <a:gd name="T31" fmla="*/ 22 h 139"/>
                                <a:gd name="T32" fmla="*/ 4 w 29"/>
                                <a:gd name="T33" fmla="*/ 22 h 139"/>
                                <a:gd name="T34" fmla="*/ 4 w 29"/>
                                <a:gd name="T35" fmla="*/ 25 h 139"/>
                                <a:gd name="T36" fmla="*/ 4 w 29"/>
                                <a:gd name="T37" fmla="*/ 132 h 139"/>
                                <a:gd name="T38" fmla="*/ 4 w 29"/>
                                <a:gd name="T39" fmla="*/ 132 h 139"/>
                                <a:gd name="T40" fmla="*/ 4 w 29"/>
                                <a:gd name="T41" fmla="*/ 136 h 139"/>
                                <a:gd name="T42" fmla="*/ 4 w 29"/>
                                <a:gd name="T43" fmla="*/ 136 h 139"/>
                                <a:gd name="T44" fmla="*/ 4 w 29"/>
                                <a:gd name="T45" fmla="*/ 136 h 139"/>
                                <a:gd name="T46" fmla="*/ 0 w 29"/>
                                <a:gd name="T47" fmla="*/ 136 h 139"/>
                                <a:gd name="T48" fmla="*/ 0 w 29"/>
                                <a:gd name="T49" fmla="*/ 136 h 139"/>
                                <a:gd name="T50" fmla="*/ 29 w 29"/>
                                <a:gd name="T51" fmla="*/ 139 h 139"/>
                                <a:gd name="T52" fmla="*/ 29 w 29"/>
                                <a:gd name="T53" fmla="*/ 136 h 139"/>
                                <a:gd name="T54" fmla="*/ 29 w 29"/>
                                <a:gd name="T55" fmla="*/ 136 h 139"/>
                                <a:gd name="T56" fmla="*/ 29 w 29"/>
                                <a:gd name="T57" fmla="*/ 136 h 139"/>
                                <a:gd name="T58" fmla="*/ 29 w 29"/>
                                <a:gd name="T59" fmla="*/ 136 h 139"/>
                                <a:gd name="T60" fmla="*/ 29 w 29"/>
                                <a:gd name="T61" fmla="*/ 132 h 139"/>
                                <a:gd name="T62" fmla="*/ 29 w 29"/>
                                <a:gd name="T63" fmla="*/ 132 h 139"/>
                                <a:gd name="T64" fmla="*/ 25 w 29"/>
                                <a:gd name="T65" fmla="*/ 132 h 139"/>
                                <a:gd name="T66" fmla="*/ 25 w 29"/>
                                <a:gd name="T67" fmla="*/ 25 h 139"/>
                                <a:gd name="T68" fmla="*/ 25 w 29"/>
                                <a:gd name="T69" fmla="*/ 22 h 139"/>
                                <a:gd name="T70" fmla="*/ 25 w 29"/>
                                <a:gd name="T71" fmla="*/ 22 h 139"/>
                                <a:gd name="T72" fmla="*/ 25 w 29"/>
                                <a:gd name="T73" fmla="*/ 22 h 139"/>
                                <a:gd name="T74" fmla="*/ 25 w 29"/>
                                <a:gd name="T75" fmla="*/ 22 h 139"/>
                                <a:gd name="T76" fmla="*/ 25 w 29"/>
                                <a:gd name="T77" fmla="*/ 22 h 139"/>
                                <a:gd name="T78" fmla="*/ 29 w 29"/>
                                <a:gd name="T79" fmla="*/ 18 h 139"/>
                                <a:gd name="T80" fmla="*/ 25 w 29"/>
                                <a:gd name="T81" fmla="*/ 18 h 139"/>
                                <a:gd name="T82" fmla="*/ 25 w 29"/>
                                <a:gd name="T83" fmla="*/ 18 h 139"/>
                                <a:gd name="T84" fmla="*/ 25 w 29"/>
                                <a:gd name="T85" fmla="*/ 15 h 139"/>
                                <a:gd name="T86" fmla="*/ 29 w 29"/>
                                <a:gd name="T87" fmla="*/ 7 h 139"/>
                                <a:gd name="T88" fmla="*/ 29 w 29"/>
                                <a:gd name="T89" fmla="*/ 7 h 139"/>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29" h="139">
                                  <a:moveTo>
                                    <a:pt x="29" y="7"/>
                                  </a:moveTo>
                                  <a:lnTo>
                                    <a:pt x="29" y="7"/>
                                  </a:lnTo>
                                  <a:lnTo>
                                    <a:pt x="29" y="4"/>
                                  </a:lnTo>
                                  <a:lnTo>
                                    <a:pt x="29" y="0"/>
                                  </a:lnTo>
                                  <a:lnTo>
                                    <a:pt x="0" y="0"/>
                                  </a:lnTo>
                                  <a:lnTo>
                                    <a:pt x="0" y="4"/>
                                  </a:lnTo>
                                  <a:lnTo>
                                    <a:pt x="0" y="7"/>
                                  </a:lnTo>
                                  <a:lnTo>
                                    <a:pt x="4" y="7"/>
                                  </a:lnTo>
                                  <a:lnTo>
                                    <a:pt x="4" y="11"/>
                                  </a:lnTo>
                                  <a:lnTo>
                                    <a:pt x="4" y="15"/>
                                  </a:lnTo>
                                  <a:lnTo>
                                    <a:pt x="4" y="18"/>
                                  </a:lnTo>
                                  <a:lnTo>
                                    <a:pt x="4" y="22"/>
                                  </a:lnTo>
                                  <a:lnTo>
                                    <a:pt x="4" y="25"/>
                                  </a:lnTo>
                                  <a:lnTo>
                                    <a:pt x="4" y="132"/>
                                  </a:lnTo>
                                  <a:lnTo>
                                    <a:pt x="4" y="136"/>
                                  </a:lnTo>
                                  <a:lnTo>
                                    <a:pt x="0" y="136"/>
                                  </a:lnTo>
                                  <a:lnTo>
                                    <a:pt x="0" y="139"/>
                                  </a:lnTo>
                                  <a:lnTo>
                                    <a:pt x="29" y="139"/>
                                  </a:lnTo>
                                  <a:lnTo>
                                    <a:pt x="29" y="136"/>
                                  </a:lnTo>
                                  <a:lnTo>
                                    <a:pt x="29" y="132"/>
                                  </a:lnTo>
                                  <a:lnTo>
                                    <a:pt x="25" y="132"/>
                                  </a:lnTo>
                                  <a:lnTo>
                                    <a:pt x="25" y="25"/>
                                  </a:lnTo>
                                  <a:lnTo>
                                    <a:pt x="25" y="22"/>
                                  </a:lnTo>
                                  <a:lnTo>
                                    <a:pt x="29" y="18"/>
                                  </a:lnTo>
                                  <a:lnTo>
                                    <a:pt x="25" y="18"/>
                                  </a:lnTo>
                                  <a:lnTo>
                                    <a:pt x="25" y="15"/>
                                  </a:lnTo>
                                  <a:lnTo>
                                    <a:pt x="29" y="11"/>
                                  </a:lnTo>
                                  <a:lnTo>
                                    <a:pt x="29"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7"/>
                          <wps:cNvSpPr>
                            <a:spLocks/>
                          </wps:cNvSpPr>
                          <wps:spPr bwMode="auto">
                            <a:xfrm>
                              <a:off x="7528" y="1547"/>
                              <a:ext cx="32" cy="139"/>
                            </a:xfrm>
                            <a:custGeom>
                              <a:avLst/>
                              <a:gdLst>
                                <a:gd name="T0" fmla="*/ 32 w 32"/>
                                <a:gd name="T1" fmla="*/ 7 h 139"/>
                                <a:gd name="T2" fmla="*/ 32 w 32"/>
                                <a:gd name="T3" fmla="*/ 4 h 139"/>
                                <a:gd name="T4" fmla="*/ 32 w 32"/>
                                <a:gd name="T5" fmla="*/ 0 h 139"/>
                                <a:gd name="T6" fmla="*/ 0 w 32"/>
                                <a:gd name="T7" fmla="*/ 0 h 139"/>
                                <a:gd name="T8" fmla="*/ 0 w 32"/>
                                <a:gd name="T9" fmla="*/ 7 h 139"/>
                                <a:gd name="T10" fmla="*/ 0 w 32"/>
                                <a:gd name="T11" fmla="*/ 7 h 139"/>
                                <a:gd name="T12" fmla="*/ 4 w 32"/>
                                <a:gd name="T13" fmla="*/ 7 h 139"/>
                                <a:gd name="T14" fmla="*/ 4 w 32"/>
                                <a:gd name="T15" fmla="*/ 7 h 139"/>
                                <a:gd name="T16" fmla="*/ 7 w 32"/>
                                <a:gd name="T17" fmla="*/ 15 h 139"/>
                                <a:gd name="T18" fmla="*/ 7 w 32"/>
                                <a:gd name="T19" fmla="*/ 18 h 139"/>
                                <a:gd name="T20" fmla="*/ 4 w 32"/>
                                <a:gd name="T21" fmla="*/ 18 h 139"/>
                                <a:gd name="T22" fmla="*/ 4 w 32"/>
                                <a:gd name="T23" fmla="*/ 18 h 139"/>
                                <a:gd name="T24" fmla="*/ 4 w 32"/>
                                <a:gd name="T25" fmla="*/ 22 h 139"/>
                                <a:gd name="T26" fmla="*/ 4 w 32"/>
                                <a:gd name="T27" fmla="*/ 22 h 139"/>
                                <a:gd name="T28" fmla="*/ 4 w 32"/>
                                <a:gd name="T29" fmla="*/ 22 h 139"/>
                                <a:gd name="T30" fmla="*/ 4 w 32"/>
                                <a:gd name="T31" fmla="*/ 22 h 139"/>
                                <a:gd name="T32" fmla="*/ 7 w 32"/>
                                <a:gd name="T33" fmla="*/ 22 h 139"/>
                                <a:gd name="T34" fmla="*/ 7 w 32"/>
                                <a:gd name="T35" fmla="*/ 25 h 139"/>
                                <a:gd name="T36" fmla="*/ 7 w 32"/>
                                <a:gd name="T37" fmla="*/ 132 h 139"/>
                                <a:gd name="T38" fmla="*/ 4 w 32"/>
                                <a:gd name="T39" fmla="*/ 132 h 139"/>
                                <a:gd name="T40" fmla="*/ 4 w 32"/>
                                <a:gd name="T41" fmla="*/ 136 h 139"/>
                                <a:gd name="T42" fmla="*/ 4 w 32"/>
                                <a:gd name="T43" fmla="*/ 136 h 139"/>
                                <a:gd name="T44" fmla="*/ 4 w 32"/>
                                <a:gd name="T45" fmla="*/ 136 h 139"/>
                                <a:gd name="T46" fmla="*/ 4 w 32"/>
                                <a:gd name="T47" fmla="*/ 136 h 139"/>
                                <a:gd name="T48" fmla="*/ 0 w 32"/>
                                <a:gd name="T49" fmla="*/ 136 h 139"/>
                                <a:gd name="T50" fmla="*/ 32 w 32"/>
                                <a:gd name="T51" fmla="*/ 139 h 139"/>
                                <a:gd name="T52" fmla="*/ 32 w 32"/>
                                <a:gd name="T53" fmla="*/ 136 h 139"/>
                                <a:gd name="T54" fmla="*/ 29 w 32"/>
                                <a:gd name="T55" fmla="*/ 136 h 139"/>
                                <a:gd name="T56" fmla="*/ 29 w 32"/>
                                <a:gd name="T57" fmla="*/ 136 h 139"/>
                                <a:gd name="T58" fmla="*/ 29 w 32"/>
                                <a:gd name="T59" fmla="*/ 136 h 139"/>
                                <a:gd name="T60" fmla="*/ 29 w 32"/>
                                <a:gd name="T61" fmla="*/ 132 h 139"/>
                                <a:gd name="T62" fmla="*/ 29 w 32"/>
                                <a:gd name="T63" fmla="*/ 132 h 139"/>
                                <a:gd name="T64" fmla="*/ 25 w 32"/>
                                <a:gd name="T65" fmla="*/ 132 h 139"/>
                                <a:gd name="T66" fmla="*/ 25 w 32"/>
                                <a:gd name="T67" fmla="*/ 25 h 139"/>
                                <a:gd name="T68" fmla="*/ 25 w 32"/>
                                <a:gd name="T69" fmla="*/ 22 h 139"/>
                                <a:gd name="T70" fmla="*/ 25 w 32"/>
                                <a:gd name="T71" fmla="*/ 22 h 139"/>
                                <a:gd name="T72" fmla="*/ 29 w 32"/>
                                <a:gd name="T73" fmla="*/ 22 h 139"/>
                                <a:gd name="T74" fmla="*/ 29 w 32"/>
                                <a:gd name="T75" fmla="*/ 22 h 139"/>
                                <a:gd name="T76" fmla="*/ 29 w 32"/>
                                <a:gd name="T77" fmla="*/ 22 h 139"/>
                                <a:gd name="T78" fmla="*/ 29 w 32"/>
                                <a:gd name="T79" fmla="*/ 18 h 139"/>
                                <a:gd name="T80" fmla="*/ 29 w 32"/>
                                <a:gd name="T81" fmla="*/ 18 h 139"/>
                                <a:gd name="T82" fmla="*/ 25 w 32"/>
                                <a:gd name="T83" fmla="*/ 18 h 139"/>
                                <a:gd name="T84" fmla="*/ 25 w 32"/>
                                <a:gd name="T85" fmla="*/ 15 h 139"/>
                                <a:gd name="T86" fmla="*/ 29 w 32"/>
                                <a:gd name="T87" fmla="*/ 7 h 139"/>
                                <a:gd name="T88" fmla="*/ 29 w 32"/>
                                <a:gd name="T89" fmla="*/ 7 h 139"/>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32" h="139">
                                  <a:moveTo>
                                    <a:pt x="32" y="7"/>
                                  </a:moveTo>
                                  <a:lnTo>
                                    <a:pt x="32" y="7"/>
                                  </a:lnTo>
                                  <a:lnTo>
                                    <a:pt x="32" y="4"/>
                                  </a:lnTo>
                                  <a:lnTo>
                                    <a:pt x="32" y="0"/>
                                  </a:lnTo>
                                  <a:lnTo>
                                    <a:pt x="0" y="0"/>
                                  </a:lnTo>
                                  <a:lnTo>
                                    <a:pt x="0" y="4"/>
                                  </a:lnTo>
                                  <a:lnTo>
                                    <a:pt x="0" y="7"/>
                                  </a:lnTo>
                                  <a:lnTo>
                                    <a:pt x="4" y="7"/>
                                  </a:lnTo>
                                  <a:lnTo>
                                    <a:pt x="4" y="11"/>
                                  </a:lnTo>
                                  <a:lnTo>
                                    <a:pt x="7" y="15"/>
                                  </a:lnTo>
                                  <a:lnTo>
                                    <a:pt x="7" y="18"/>
                                  </a:lnTo>
                                  <a:lnTo>
                                    <a:pt x="4" y="18"/>
                                  </a:lnTo>
                                  <a:lnTo>
                                    <a:pt x="4" y="22"/>
                                  </a:lnTo>
                                  <a:lnTo>
                                    <a:pt x="7" y="22"/>
                                  </a:lnTo>
                                  <a:lnTo>
                                    <a:pt x="7" y="25"/>
                                  </a:lnTo>
                                  <a:lnTo>
                                    <a:pt x="7" y="132"/>
                                  </a:lnTo>
                                  <a:lnTo>
                                    <a:pt x="4" y="132"/>
                                  </a:lnTo>
                                  <a:lnTo>
                                    <a:pt x="4" y="136"/>
                                  </a:lnTo>
                                  <a:lnTo>
                                    <a:pt x="0" y="136"/>
                                  </a:lnTo>
                                  <a:lnTo>
                                    <a:pt x="0" y="139"/>
                                  </a:lnTo>
                                  <a:lnTo>
                                    <a:pt x="32" y="139"/>
                                  </a:lnTo>
                                  <a:lnTo>
                                    <a:pt x="32" y="136"/>
                                  </a:lnTo>
                                  <a:lnTo>
                                    <a:pt x="29" y="136"/>
                                  </a:lnTo>
                                  <a:lnTo>
                                    <a:pt x="29" y="132"/>
                                  </a:lnTo>
                                  <a:lnTo>
                                    <a:pt x="25" y="132"/>
                                  </a:lnTo>
                                  <a:lnTo>
                                    <a:pt x="25" y="25"/>
                                  </a:lnTo>
                                  <a:lnTo>
                                    <a:pt x="25" y="22"/>
                                  </a:lnTo>
                                  <a:lnTo>
                                    <a:pt x="29" y="22"/>
                                  </a:lnTo>
                                  <a:lnTo>
                                    <a:pt x="29" y="18"/>
                                  </a:lnTo>
                                  <a:lnTo>
                                    <a:pt x="25" y="18"/>
                                  </a:lnTo>
                                  <a:lnTo>
                                    <a:pt x="25" y="15"/>
                                  </a:lnTo>
                                  <a:lnTo>
                                    <a:pt x="29" y="11"/>
                                  </a:lnTo>
                                  <a:lnTo>
                                    <a:pt x="29" y="7"/>
                                  </a:lnTo>
                                  <a:lnTo>
                                    <a:pt x="3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8"/>
                          <wps:cNvSpPr>
                            <a:spLocks/>
                          </wps:cNvSpPr>
                          <wps:spPr bwMode="auto">
                            <a:xfrm>
                              <a:off x="7464" y="1547"/>
                              <a:ext cx="32" cy="139"/>
                            </a:xfrm>
                            <a:custGeom>
                              <a:avLst/>
                              <a:gdLst>
                                <a:gd name="T0" fmla="*/ 32 w 32"/>
                                <a:gd name="T1" fmla="*/ 7 h 139"/>
                                <a:gd name="T2" fmla="*/ 32 w 32"/>
                                <a:gd name="T3" fmla="*/ 4 h 139"/>
                                <a:gd name="T4" fmla="*/ 32 w 32"/>
                                <a:gd name="T5" fmla="*/ 0 h 139"/>
                                <a:gd name="T6" fmla="*/ 4 w 32"/>
                                <a:gd name="T7" fmla="*/ 0 h 139"/>
                                <a:gd name="T8" fmla="*/ 0 w 32"/>
                                <a:gd name="T9" fmla="*/ 7 h 139"/>
                                <a:gd name="T10" fmla="*/ 4 w 32"/>
                                <a:gd name="T11" fmla="*/ 7 h 139"/>
                                <a:gd name="T12" fmla="*/ 4 w 32"/>
                                <a:gd name="T13" fmla="*/ 7 h 139"/>
                                <a:gd name="T14" fmla="*/ 4 w 32"/>
                                <a:gd name="T15" fmla="*/ 7 h 139"/>
                                <a:gd name="T16" fmla="*/ 7 w 32"/>
                                <a:gd name="T17" fmla="*/ 15 h 139"/>
                                <a:gd name="T18" fmla="*/ 7 w 32"/>
                                <a:gd name="T19" fmla="*/ 18 h 139"/>
                                <a:gd name="T20" fmla="*/ 7 w 32"/>
                                <a:gd name="T21" fmla="*/ 18 h 139"/>
                                <a:gd name="T22" fmla="*/ 4 w 32"/>
                                <a:gd name="T23" fmla="*/ 18 h 139"/>
                                <a:gd name="T24" fmla="*/ 4 w 32"/>
                                <a:gd name="T25" fmla="*/ 22 h 139"/>
                                <a:gd name="T26" fmla="*/ 4 w 32"/>
                                <a:gd name="T27" fmla="*/ 22 h 139"/>
                                <a:gd name="T28" fmla="*/ 7 w 32"/>
                                <a:gd name="T29" fmla="*/ 22 h 139"/>
                                <a:gd name="T30" fmla="*/ 7 w 32"/>
                                <a:gd name="T31" fmla="*/ 22 h 139"/>
                                <a:gd name="T32" fmla="*/ 7 w 32"/>
                                <a:gd name="T33" fmla="*/ 22 h 139"/>
                                <a:gd name="T34" fmla="*/ 7 w 32"/>
                                <a:gd name="T35" fmla="*/ 25 h 139"/>
                                <a:gd name="T36" fmla="*/ 7 w 32"/>
                                <a:gd name="T37" fmla="*/ 132 h 139"/>
                                <a:gd name="T38" fmla="*/ 4 w 32"/>
                                <a:gd name="T39" fmla="*/ 132 h 139"/>
                                <a:gd name="T40" fmla="*/ 4 w 32"/>
                                <a:gd name="T41" fmla="*/ 136 h 139"/>
                                <a:gd name="T42" fmla="*/ 4 w 32"/>
                                <a:gd name="T43" fmla="*/ 136 h 139"/>
                                <a:gd name="T44" fmla="*/ 4 w 32"/>
                                <a:gd name="T45" fmla="*/ 136 h 139"/>
                                <a:gd name="T46" fmla="*/ 4 w 32"/>
                                <a:gd name="T47" fmla="*/ 136 h 139"/>
                                <a:gd name="T48" fmla="*/ 4 w 32"/>
                                <a:gd name="T49" fmla="*/ 136 h 139"/>
                                <a:gd name="T50" fmla="*/ 32 w 32"/>
                                <a:gd name="T51" fmla="*/ 139 h 139"/>
                                <a:gd name="T52" fmla="*/ 32 w 32"/>
                                <a:gd name="T53" fmla="*/ 136 h 139"/>
                                <a:gd name="T54" fmla="*/ 32 w 32"/>
                                <a:gd name="T55" fmla="*/ 136 h 139"/>
                                <a:gd name="T56" fmla="*/ 29 w 32"/>
                                <a:gd name="T57" fmla="*/ 136 h 139"/>
                                <a:gd name="T58" fmla="*/ 29 w 32"/>
                                <a:gd name="T59" fmla="*/ 136 h 139"/>
                                <a:gd name="T60" fmla="*/ 29 w 32"/>
                                <a:gd name="T61" fmla="*/ 132 h 139"/>
                                <a:gd name="T62" fmla="*/ 29 w 32"/>
                                <a:gd name="T63" fmla="*/ 132 h 139"/>
                                <a:gd name="T64" fmla="*/ 29 w 32"/>
                                <a:gd name="T65" fmla="*/ 132 h 139"/>
                                <a:gd name="T66" fmla="*/ 29 w 32"/>
                                <a:gd name="T67" fmla="*/ 25 h 139"/>
                                <a:gd name="T68" fmla="*/ 29 w 32"/>
                                <a:gd name="T69" fmla="*/ 22 h 139"/>
                                <a:gd name="T70" fmla="*/ 29 w 32"/>
                                <a:gd name="T71" fmla="*/ 22 h 139"/>
                                <a:gd name="T72" fmla="*/ 29 w 32"/>
                                <a:gd name="T73" fmla="*/ 22 h 139"/>
                                <a:gd name="T74" fmla="*/ 29 w 32"/>
                                <a:gd name="T75" fmla="*/ 22 h 139"/>
                                <a:gd name="T76" fmla="*/ 29 w 32"/>
                                <a:gd name="T77" fmla="*/ 22 h 139"/>
                                <a:gd name="T78" fmla="*/ 29 w 32"/>
                                <a:gd name="T79" fmla="*/ 18 h 139"/>
                                <a:gd name="T80" fmla="*/ 29 w 32"/>
                                <a:gd name="T81" fmla="*/ 18 h 139"/>
                                <a:gd name="T82" fmla="*/ 29 w 32"/>
                                <a:gd name="T83" fmla="*/ 18 h 139"/>
                                <a:gd name="T84" fmla="*/ 25 w 32"/>
                                <a:gd name="T85" fmla="*/ 15 h 139"/>
                                <a:gd name="T86" fmla="*/ 29 w 32"/>
                                <a:gd name="T87" fmla="*/ 7 h 139"/>
                                <a:gd name="T88" fmla="*/ 29 w 32"/>
                                <a:gd name="T89" fmla="*/ 7 h 139"/>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32" h="139">
                                  <a:moveTo>
                                    <a:pt x="32" y="7"/>
                                  </a:moveTo>
                                  <a:lnTo>
                                    <a:pt x="32" y="7"/>
                                  </a:lnTo>
                                  <a:lnTo>
                                    <a:pt x="32" y="4"/>
                                  </a:lnTo>
                                  <a:lnTo>
                                    <a:pt x="32" y="0"/>
                                  </a:lnTo>
                                  <a:lnTo>
                                    <a:pt x="4" y="0"/>
                                  </a:lnTo>
                                  <a:lnTo>
                                    <a:pt x="0" y="4"/>
                                  </a:lnTo>
                                  <a:lnTo>
                                    <a:pt x="0" y="7"/>
                                  </a:lnTo>
                                  <a:lnTo>
                                    <a:pt x="4" y="7"/>
                                  </a:lnTo>
                                  <a:lnTo>
                                    <a:pt x="4" y="11"/>
                                  </a:lnTo>
                                  <a:lnTo>
                                    <a:pt x="7" y="15"/>
                                  </a:lnTo>
                                  <a:lnTo>
                                    <a:pt x="7" y="18"/>
                                  </a:lnTo>
                                  <a:lnTo>
                                    <a:pt x="4" y="18"/>
                                  </a:lnTo>
                                  <a:lnTo>
                                    <a:pt x="4" y="22"/>
                                  </a:lnTo>
                                  <a:lnTo>
                                    <a:pt x="7" y="22"/>
                                  </a:lnTo>
                                  <a:lnTo>
                                    <a:pt x="7" y="25"/>
                                  </a:lnTo>
                                  <a:lnTo>
                                    <a:pt x="7" y="132"/>
                                  </a:lnTo>
                                  <a:lnTo>
                                    <a:pt x="4" y="132"/>
                                  </a:lnTo>
                                  <a:lnTo>
                                    <a:pt x="4" y="136"/>
                                  </a:lnTo>
                                  <a:lnTo>
                                    <a:pt x="4" y="139"/>
                                  </a:lnTo>
                                  <a:lnTo>
                                    <a:pt x="32" y="139"/>
                                  </a:lnTo>
                                  <a:lnTo>
                                    <a:pt x="32" y="136"/>
                                  </a:lnTo>
                                  <a:lnTo>
                                    <a:pt x="29" y="136"/>
                                  </a:lnTo>
                                  <a:lnTo>
                                    <a:pt x="29" y="132"/>
                                  </a:lnTo>
                                  <a:lnTo>
                                    <a:pt x="29" y="25"/>
                                  </a:lnTo>
                                  <a:lnTo>
                                    <a:pt x="29" y="22"/>
                                  </a:lnTo>
                                  <a:lnTo>
                                    <a:pt x="29" y="18"/>
                                  </a:lnTo>
                                  <a:lnTo>
                                    <a:pt x="25" y="15"/>
                                  </a:lnTo>
                                  <a:lnTo>
                                    <a:pt x="29" y="11"/>
                                  </a:lnTo>
                                  <a:lnTo>
                                    <a:pt x="29" y="7"/>
                                  </a:lnTo>
                                  <a:lnTo>
                                    <a:pt x="3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9"/>
                          <wps:cNvSpPr>
                            <a:spLocks/>
                          </wps:cNvSpPr>
                          <wps:spPr bwMode="auto">
                            <a:xfrm>
                              <a:off x="7404" y="1547"/>
                              <a:ext cx="28" cy="139"/>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4 w 28"/>
                                <a:gd name="T17" fmla="*/ 15 h 139"/>
                                <a:gd name="T18" fmla="*/ 4 w 28"/>
                                <a:gd name="T19" fmla="*/ 18 h 139"/>
                                <a:gd name="T20" fmla="*/ 4 w 28"/>
                                <a:gd name="T21" fmla="*/ 18 h 139"/>
                                <a:gd name="T22" fmla="*/ 4 w 28"/>
                                <a:gd name="T23" fmla="*/ 18 h 139"/>
                                <a:gd name="T24" fmla="*/ 4 w 28"/>
                                <a:gd name="T25" fmla="*/ 22 h 139"/>
                                <a:gd name="T26" fmla="*/ 4 w 28"/>
                                <a:gd name="T27" fmla="*/ 22 h 139"/>
                                <a:gd name="T28" fmla="*/ 4 w 28"/>
                                <a:gd name="T29" fmla="*/ 22 h 139"/>
                                <a:gd name="T30" fmla="*/ 4 w 28"/>
                                <a:gd name="T31" fmla="*/ 22 h 139"/>
                                <a:gd name="T32" fmla="*/ 4 w 28"/>
                                <a:gd name="T33" fmla="*/ 22 h 139"/>
                                <a:gd name="T34" fmla="*/ 4 w 28"/>
                                <a:gd name="T35" fmla="*/ 25 h 139"/>
                                <a:gd name="T36" fmla="*/ 4 w 28"/>
                                <a:gd name="T37" fmla="*/ 132 h 139"/>
                                <a:gd name="T38" fmla="*/ 4 w 28"/>
                                <a:gd name="T39" fmla="*/ 132 h 139"/>
                                <a:gd name="T40" fmla="*/ 4 w 28"/>
                                <a:gd name="T41" fmla="*/ 136 h 139"/>
                                <a:gd name="T42" fmla="*/ 4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5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8 w 28"/>
                                <a:gd name="T87" fmla="*/ 7 h 139"/>
                                <a:gd name="T88" fmla="*/ 28 w 28"/>
                                <a:gd name="T89" fmla="*/ 7 h 139"/>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28" h="139">
                                  <a:moveTo>
                                    <a:pt x="28" y="7"/>
                                  </a:moveTo>
                                  <a:lnTo>
                                    <a:pt x="28" y="7"/>
                                  </a:lnTo>
                                  <a:lnTo>
                                    <a:pt x="28" y="4"/>
                                  </a:lnTo>
                                  <a:lnTo>
                                    <a:pt x="28" y="0"/>
                                  </a:lnTo>
                                  <a:lnTo>
                                    <a:pt x="0" y="0"/>
                                  </a:lnTo>
                                  <a:lnTo>
                                    <a:pt x="0" y="4"/>
                                  </a:lnTo>
                                  <a:lnTo>
                                    <a:pt x="0" y="7"/>
                                  </a:lnTo>
                                  <a:lnTo>
                                    <a:pt x="0" y="11"/>
                                  </a:lnTo>
                                  <a:lnTo>
                                    <a:pt x="4" y="15"/>
                                  </a:lnTo>
                                  <a:lnTo>
                                    <a:pt x="4" y="18"/>
                                  </a:lnTo>
                                  <a:lnTo>
                                    <a:pt x="4" y="22"/>
                                  </a:lnTo>
                                  <a:lnTo>
                                    <a:pt x="4" y="25"/>
                                  </a:lnTo>
                                  <a:lnTo>
                                    <a:pt x="4" y="132"/>
                                  </a:lnTo>
                                  <a:lnTo>
                                    <a:pt x="4" y="136"/>
                                  </a:lnTo>
                                  <a:lnTo>
                                    <a:pt x="0" y="136"/>
                                  </a:lnTo>
                                  <a:lnTo>
                                    <a:pt x="0" y="139"/>
                                  </a:lnTo>
                                  <a:lnTo>
                                    <a:pt x="28" y="139"/>
                                  </a:lnTo>
                                  <a:lnTo>
                                    <a:pt x="28" y="136"/>
                                  </a:lnTo>
                                  <a:lnTo>
                                    <a:pt x="25" y="136"/>
                                  </a:lnTo>
                                  <a:lnTo>
                                    <a:pt x="25" y="132"/>
                                  </a:lnTo>
                                  <a:lnTo>
                                    <a:pt x="25" y="25"/>
                                  </a:lnTo>
                                  <a:lnTo>
                                    <a:pt x="25" y="22"/>
                                  </a:lnTo>
                                  <a:lnTo>
                                    <a:pt x="25" y="18"/>
                                  </a:lnTo>
                                  <a:lnTo>
                                    <a:pt x="25" y="15"/>
                                  </a:lnTo>
                                  <a:lnTo>
                                    <a:pt x="25" y="11"/>
                                  </a:lnTo>
                                  <a:lnTo>
                                    <a:pt x="2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0"/>
                          <wps:cNvSpPr>
                            <a:spLocks/>
                          </wps:cNvSpPr>
                          <wps:spPr bwMode="auto">
                            <a:xfrm>
                              <a:off x="7486" y="1273"/>
                              <a:ext cx="181" cy="210"/>
                            </a:xfrm>
                            <a:custGeom>
                              <a:avLst/>
                              <a:gdLst>
                                <a:gd name="T0" fmla="*/ 177 w 181"/>
                                <a:gd name="T1" fmla="*/ 168 h 210"/>
                                <a:gd name="T2" fmla="*/ 177 w 181"/>
                                <a:gd name="T3" fmla="*/ 164 h 210"/>
                                <a:gd name="T4" fmla="*/ 170 w 181"/>
                                <a:gd name="T5" fmla="*/ 164 h 210"/>
                                <a:gd name="T6" fmla="*/ 170 w 181"/>
                                <a:gd name="T7" fmla="*/ 157 h 210"/>
                                <a:gd name="T8" fmla="*/ 166 w 181"/>
                                <a:gd name="T9" fmla="*/ 157 h 210"/>
                                <a:gd name="T10" fmla="*/ 152 w 181"/>
                                <a:gd name="T11" fmla="*/ 103 h 210"/>
                                <a:gd name="T12" fmla="*/ 117 w 181"/>
                                <a:gd name="T13" fmla="*/ 71 h 210"/>
                                <a:gd name="T14" fmla="*/ 106 w 181"/>
                                <a:gd name="T15" fmla="*/ 64 h 210"/>
                                <a:gd name="T16" fmla="*/ 106 w 181"/>
                                <a:gd name="T17" fmla="*/ 61 h 210"/>
                                <a:gd name="T18" fmla="*/ 110 w 181"/>
                                <a:gd name="T19" fmla="*/ 57 h 210"/>
                                <a:gd name="T20" fmla="*/ 103 w 181"/>
                                <a:gd name="T21" fmla="*/ 54 h 210"/>
                                <a:gd name="T22" fmla="*/ 103 w 181"/>
                                <a:gd name="T23" fmla="*/ 50 h 210"/>
                                <a:gd name="T24" fmla="*/ 103 w 181"/>
                                <a:gd name="T25" fmla="*/ 29 h 210"/>
                                <a:gd name="T26" fmla="*/ 103 w 181"/>
                                <a:gd name="T27" fmla="*/ 29 h 210"/>
                                <a:gd name="T28" fmla="*/ 103 w 181"/>
                                <a:gd name="T29" fmla="*/ 25 h 210"/>
                                <a:gd name="T30" fmla="*/ 103 w 181"/>
                                <a:gd name="T31" fmla="*/ 22 h 210"/>
                                <a:gd name="T32" fmla="*/ 103 w 181"/>
                                <a:gd name="T33" fmla="*/ 22 h 210"/>
                                <a:gd name="T34" fmla="*/ 103 w 181"/>
                                <a:gd name="T35" fmla="*/ 18 h 210"/>
                                <a:gd name="T36" fmla="*/ 99 w 181"/>
                                <a:gd name="T37" fmla="*/ 18 h 210"/>
                                <a:gd name="T38" fmla="*/ 92 w 181"/>
                                <a:gd name="T39" fmla="*/ 7 h 210"/>
                                <a:gd name="T40" fmla="*/ 92 w 181"/>
                                <a:gd name="T41" fmla="*/ 7 h 210"/>
                                <a:gd name="T42" fmla="*/ 92 w 181"/>
                                <a:gd name="T43" fmla="*/ 4 h 210"/>
                                <a:gd name="T44" fmla="*/ 88 w 181"/>
                                <a:gd name="T45" fmla="*/ 4 h 210"/>
                                <a:gd name="T46" fmla="*/ 88 w 181"/>
                                <a:gd name="T47" fmla="*/ 7 h 210"/>
                                <a:gd name="T48" fmla="*/ 85 w 181"/>
                                <a:gd name="T49" fmla="*/ 7 h 210"/>
                                <a:gd name="T50" fmla="*/ 78 w 181"/>
                                <a:gd name="T51" fmla="*/ 18 h 210"/>
                                <a:gd name="T52" fmla="*/ 78 w 181"/>
                                <a:gd name="T53" fmla="*/ 18 h 210"/>
                                <a:gd name="T54" fmla="*/ 78 w 181"/>
                                <a:gd name="T55" fmla="*/ 22 h 210"/>
                                <a:gd name="T56" fmla="*/ 78 w 181"/>
                                <a:gd name="T57" fmla="*/ 22 h 210"/>
                                <a:gd name="T58" fmla="*/ 78 w 181"/>
                                <a:gd name="T59" fmla="*/ 25 h 210"/>
                                <a:gd name="T60" fmla="*/ 78 w 181"/>
                                <a:gd name="T61" fmla="*/ 29 h 210"/>
                                <a:gd name="T62" fmla="*/ 78 w 181"/>
                                <a:gd name="T63" fmla="*/ 29 h 210"/>
                                <a:gd name="T64" fmla="*/ 78 w 181"/>
                                <a:gd name="T65" fmla="*/ 50 h 210"/>
                                <a:gd name="T66" fmla="*/ 74 w 181"/>
                                <a:gd name="T67" fmla="*/ 54 h 210"/>
                                <a:gd name="T68" fmla="*/ 71 w 181"/>
                                <a:gd name="T69" fmla="*/ 61 h 210"/>
                                <a:gd name="T70" fmla="*/ 74 w 181"/>
                                <a:gd name="T71" fmla="*/ 61 h 210"/>
                                <a:gd name="T72" fmla="*/ 71 w 181"/>
                                <a:gd name="T73" fmla="*/ 64 h 210"/>
                                <a:gd name="T74" fmla="*/ 64 w 181"/>
                                <a:gd name="T75" fmla="*/ 71 h 210"/>
                                <a:gd name="T76" fmla="*/ 28 w 181"/>
                                <a:gd name="T77" fmla="*/ 103 h 210"/>
                                <a:gd name="T78" fmla="*/ 14 w 181"/>
                                <a:gd name="T79" fmla="*/ 157 h 210"/>
                                <a:gd name="T80" fmla="*/ 10 w 181"/>
                                <a:gd name="T81" fmla="*/ 157 h 210"/>
                                <a:gd name="T82" fmla="*/ 7 w 181"/>
                                <a:gd name="T83" fmla="*/ 164 h 210"/>
                                <a:gd name="T84" fmla="*/ 3 w 181"/>
                                <a:gd name="T85" fmla="*/ 164 h 210"/>
                                <a:gd name="T86" fmla="*/ 3 w 181"/>
                                <a:gd name="T87" fmla="*/ 168 h 210"/>
                                <a:gd name="T88" fmla="*/ 0 w 181"/>
                                <a:gd name="T89" fmla="*/ 168 h 210"/>
                                <a:gd name="T90" fmla="*/ 0 w 181"/>
                                <a:gd name="T91" fmla="*/ 171 h 210"/>
                                <a:gd name="T92" fmla="*/ 3 w 181"/>
                                <a:gd name="T93" fmla="*/ 178 h 210"/>
                                <a:gd name="T94" fmla="*/ 3 w 181"/>
                                <a:gd name="T95" fmla="*/ 196 h 210"/>
                                <a:gd name="T96" fmla="*/ 3 w 181"/>
                                <a:gd name="T97" fmla="*/ 196 h 210"/>
                                <a:gd name="T98" fmla="*/ 177 w 181"/>
                                <a:gd name="T99" fmla="*/ 210 h 210"/>
                                <a:gd name="T100" fmla="*/ 177 w 181"/>
                                <a:gd name="T101" fmla="*/ 196 h 210"/>
                                <a:gd name="T102" fmla="*/ 174 w 181"/>
                                <a:gd name="T103" fmla="*/ 178 h 210"/>
                                <a:gd name="T104" fmla="*/ 177 w 181"/>
                                <a:gd name="T105" fmla="*/ 175 h 210"/>
                                <a:gd name="T106" fmla="*/ 181 w 181"/>
                                <a:gd name="T107" fmla="*/ 171 h 210"/>
                                <a:gd name="T108" fmla="*/ 181 w 181"/>
                                <a:gd name="T109" fmla="*/ 168 h 210"/>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181" h="210">
                                  <a:moveTo>
                                    <a:pt x="181" y="168"/>
                                  </a:moveTo>
                                  <a:lnTo>
                                    <a:pt x="181" y="168"/>
                                  </a:lnTo>
                                  <a:lnTo>
                                    <a:pt x="177" y="168"/>
                                  </a:lnTo>
                                  <a:lnTo>
                                    <a:pt x="177" y="164"/>
                                  </a:lnTo>
                                  <a:lnTo>
                                    <a:pt x="174" y="164"/>
                                  </a:lnTo>
                                  <a:lnTo>
                                    <a:pt x="170" y="164"/>
                                  </a:lnTo>
                                  <a:lnTo>
                                    <a:pt x="170" y="160"/>
                                  </a:lnTo>
                                  <a:lnTo>
                                    <a:pt x="170" y="157"/>
                                  </a:lnTo>
                                  <a:lnTo>
                                    <a:pt x="166" y="157"/>
                                  </a:lnTo>
                                  <a:lnTo>
                                    <a:pt x="166" y="135"/>
                                  </a:lnTo>
                                  <a:lnTo>
                                    <a:pt x="163" y="118"/>
                                  </a:lnTo>
                                  <a:lnTo>
                                    <a:pt x="152" y="103"/>
                                  </a:lnTo>
                                  <a:lnTo>
                                    <a:pt x="145" y="89"/>
                                  </a:lnTo>
                                  <a:lnTo>
                                    <a:pt x="135" y="82"/>
                                  </a:lnTo>
                                  <a:lnTo>
                                    <a:pt x="117" y="71"/>
                                  </a:lnTo>
                                  <a:lnTo>
                                    <a:pt x="113" y="68"/>
                                  </a:lnTo>
                                  <a:lnTo>
                                    <a:pt x="106" y="64"/>
                                  </a:lnTo>
                                  <a:lnTo>
                                    <a:pt x="106" y="61"/>
                                  </a:lnTo>
                                  <a:lnTo>
                                    <a:pt x="110" y="61"/>
                                  </a:lnTo>
                                  <a:lnTo>
                                    <a:pt x="110" y="57"/>
                                  </a:lnTo>
                                  <a:lnTo>
                                    <a:pt x="106" y="54"/>
                                  </a:lnTo>
                                  <a:lnTo>
                                    <a:pt x="103" y="54"/>
                                  </a:lnTo>
                                  <a:lnTo>
                                    <a:pt x="103" y="50"/>
                                  </a:lnTo>
                                  <a:lnTo>
                                    <a:pt x="103" y="29"/>
                                  </a:lnTo>
                                  <a:lnTo>
                                    <a:pt x="103" y="25"/>
                                  </a:lnTo>
                                  <a:lnTo>
                                    <a:pt x="103" y="22"/>
                                  </a:lnTo>
                                  <a:lnTo>
                                    <a:pt x="103" y="18"/>
                                  </a:lnTo>
                                  <a:lnTo>
                                    <a:pt x="99" y="18"/>
                                  </a:lnTo>
                                  <a:lnTo>
                                    <a:pt x="92" y="11"/>
                                  </a:lnTo>
                                  <a:lnTo>
                                    <a:pt x="92" y="7"/>
                                  </a:lnTo>
                                  <a:lnTo>
                                    <a:pt x="92" y="4"/>
                                  </a:lnTo>
                                  <a:lnTo>
                                    <a:pt x="88" y="0"/>
                                  </a:lnTo>
                                  <a:lnTo>
                                    <a:pt x="88" y="4"/>
                                  </a:lnTo>
                                  <a:lnTo>
                                    <a:pt x="88" y="7"/>
                                  </a:lnTo>
                                  <a:lnTo>
                                    <a:pt x="85" y="7"/>
                                  </a:lnTo>
                                  <a:lnTo>
                                    <a:pt x="85" y="11"/>
                                  </a:lnTo>
                                  <a:lnTo>
                                    <a:pt x="78" y="18"/>
                                  </a:lnTo>
                                  <a:lnTo>
                                    <a:pt x="78" y="22"/>
                                  </a:lnTo>
                                  <a:lnTo>
                                    <a:pt x="78" y="25"/>
                                  </a:lnTo>
                                  <a:lnTo>
                                    <a:pt x="78" y="29"/>
                                  </a:lnTo>
                                  <a:lnTo>
                                    <a:pt x="78" y="50"/>
                                  </a:lnTo>
                                  <a:lnTo>
                                    <a:pt x="78" y="54"/>
                                  </a:lnTo>
                                  <a:lnTo>
                                    <a:pt x="74" y="54"/>
                                  </a:lnTo>
                                  <a:lnTo>
                                    <a:pt x="71" y="54"/>
                                  </a:lnTo>
                                  <a:lnTo>
                                    <a:pt x="71" y="57"/>
                                  </a:lnTo>
                                  <a:lnTo>
                                    <a:pt x="71" y="61"/>
                                  </a:lnTo>
                                  <a:lnTo>
                                    <a:pt x="74" y="61"/>
                                  </a:lnTo>
                                  <a:lnTo>
                                    <a:pt x="74" y="64"/>
                                  </a:lnTo>
                                  <a:lnTo>
                                    <a:pt x="71" y="64"/>
                                  </a:lnTo>
                                  <a:lnTo>
                                    <a:pt x="67" y="68"/>
                                  </a:lnTo>
                                  <a:lnTo>
                                    <a:pt x="64" y="71"/>
                                  </a:lnTo>
                                  <a:lnTo>
                                    <a:pt x="46" y="82"/>
                                  </a:lnTo>
                                  <a:lnTo>
                                    <a:pt x="35" y="89"/>
                                  </a:lnTo>
                                  <a:lnTo>
                                    <a:pt x="28" y="103"/>
                                  </a:lnTo>
                                  <a:lnTo>
                                    <a:pt x="17" y="118"/>
                                  </a:lnTo>
                                  <a:lnTo>
                                    <a:pt x="14" y="135"/>
                                  </a:lnTo>
                                  <a:lnTo>
                                    <a:pt x="14" y="157"/>
                                  </a:lnTo>
                                  <a:lnTo>
                                    <a:pt x="10" y="157"/>
                                  </a:lnTo>
                                  <a:lnTo>
                                    <a:pt x="10" y="160"/>
                                  </a:lnTo>
                                  <a:lnTo>
                                    <a:pt x="7" y="164"/>
                                  </a:lnTo>
                                  <a:lnTo>
                                    <a:pt x="3" y="164"/>
                                  </a:lnTo>
                                  <a:lnTo>
                                    <a:pt x="3" y="168"/>
                                  </a:lnTo>
                                  <a:lnTo>
                                    <a:pt x="0" y="168"/>
                                  </a:lnTo>
                                  <a:lnTo>
                                    <a:pt x="0" y="171"/>
                                  </a:lnTo>
                                  <a:lnTo>
                                    <a:pt x="3" y="175"/>
                                  </a:lnTo>
                                  <a:lnTo>
                                    <a:pt x="3" y="178"/>
                                  </a:lnTo>
                                  <a:lnTo>
                                    <a:pt x="7" y="178"/>
                                  </a:lnTo>
                                  <a:lnTo>
                                    <a:pt x="7" y="192"/>
                                  </a:lnTo>
                                  <a:lnTo>
                                    <a:pt x="3" y="196"/>
                                  </a:lnTo>
                                  <a:lnTo>
                                    <a:pt x="3" y="210"/>
                                  </a:lnTo>
                                  <a:lnTo>
                                    <a:pt x="88" y="189"/>
                                  </a:lnTo>
                                  <a:lnTo>
                                    <a:pt x="177" y="210"/>
                                  </a:lnTo>
                                  <a:lnTo>
                                    <a:pt x="177" y="196"/>
                                  </a:lnTo>
                                  <a:lnTo>
                                    <a:pt x="174" y="196"/>
                                  </a:lnTo>
                                  <a:lnTo>
                                    <a:pt x="174" y="192"/>
                                  </a:lnTo>
                                  <a:lnTo>
                                    <a:pt x="174" y="178"/>
                                  </a:lnTo>
                                  <a:lnTo>
                                    <a:pt x="177" y="178"/>
                                  </a:lnTo>
                                  <a:lnTo>
                                    <a:pt x="177" y="175"/>
                                  </a:lnTo>
                                  <a:lnTo>
                                    <a:pt x="181" y="171"/>
                                  </a:lnTo>
                                  <a:lnTo>
                                    <a:pt x="181" y="16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1"/>
                          <wps:cNvSpPr>
                            <a:spLocks/>
                          </wps:cNvSpPr>
                          <wps:spPr bwMode="auto">
                            <a:xfrm>
                              <a:off x="7372" y="1686"/>
                              <a:ext cx="405" cy="64"/>
                            </a:xfrm>
                            <a:custGeom>
                              <a:avLst/>
                              <a:gdLst>
                                <a:gd name="T0" fmla="*/ 391 w 405"/>
                                <a:gd name="T1" fmla="*/ 36 h 64"/>
                                <a:gd name="T2" fmla="*/ 391 w 405"/>
                                <a:gd name="T3" fmla="*/ 11 h 64"/>
                                <a:gd name="T4" fmla="*/ 376 w 405"/>
                                <a:gd name="T5" fmla="*/ 11 h 64"/>
                                <a:gd name="T6" fmla="*/ 376 w 405"/>
                                <a:gd name="T7" fmla="*/ 0 h 64"/>
                                <a:gd name="T8" fmla="*/ 32 w 405"/>
                                <a:gd name="T9" fmla="*/ 0 h 64"/>
                                <a:gd name="T10" fmla="*/ 32 w 405"/>
                                <a:gd name="T11" fmla="*/ 11 h 64"/>
                                <a:gd name="T12" fmla="*/ 18 w 405"/>
                                <a:gd name="T13" fmla="*/ 11 h 64"/>
                                <a:gd name="T14" fmla="*/ 18 w 405"/>
                                <a:gd name="T15" fmla="*/ 36 h 64"/>
                                <a:gd name="T16" fmla="*/ 0 w 405"/>
                                <a:gd name="T17" fmla="*/ 36 h 64"/>
                                <a:gd name="T18" fmla="*/ 0 w 405"/>
                                <a:gd name="T19" fmla="*/ 64 h 64"/>
                                <a:gd name="T20" fmla="*/ 405 w 405"/>
                                <a:gd name="T21" fmla="*/ 64 h 64"/>
                                <a:gd name="T22" fmla="*/ 405 w 405"/>
                                <a:gd name="T23" fmla="*/ 36 h 64"/>
                                <a:gd name="T24" fmla="*/ 391 w 405"/>
                                <a:gd name="T25" fmla="*/ 36 h 64"/>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405" h="64">
                                  <a:moveTo>
                                    <a:pt x="391" y="36"/>
                                  </a:moveTo>
                                  <a:lnTo>
                                    <a:pt x="391" y="11"/>
                                  </a:lnTo>
                                  <a:lnTo>
                                    <a:pt x="376" y="11"/>
                                  </a:lnTo>
                                  <a:lnTo>
                                    <a:pt x="376" y="0"/>
                                  </a:lnTo>
                                  <a:lnTo>
                                    <a:pt x="32" y="0"/>
                                  </a:lnTo>
                                  <a:lnTo>
                                    <a:pt x="32" y="11"/>
                                  </a:lnTo>
                                  <a:lnTo>
                                    <a:pt x="18" y="11"/>
                                  </a:lnTo>
                                  <a:lnTo>
                                    <a:pt x="18" y="36"/>
                                  </a:lnTo>
                                  <a:lnTo>
                                    <a:pt x="0" y="36"/>
                                  </a:lnTo>
                                  <a:lnTo>
                                    <a:pt x="0" y="64"/>
                                  </a:lnTo>
                                  <a:lnTo>
                                    <a:pt x="405" y="64"/>
                                  </a:lnTo>
                                  <a:lnTo>
                                    <a:pt x="405" y="36"/>
                                  </a:lnTo>
                                  <a:lnTo>
                                    <a:pt x="391" y="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5" name="Text Box 2"/>
                        <wps:cNvSpPr txBox="1">
                          <a:spLocks noChangeArrowheads="1"/>
                        </wps:cNvSpPr>
                        <wps:spPr bwMode="auto">
                          <a:xfrm>
                            <a:off x="24092" y="6838"/>
                            <a:ext cx="23609" cy="67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96E4D" w:rsidRPr="00F62530" w:rsidRDefault="00096E4D" w:rsidP="00096E4D">
                              <w:pPr>
                                <w:rPr>
                                  <w:rFonts w:cs="Arial"/>
                                  <w:b/>
                                  <w:sz w:val="18"/>
                                  <w:szCs w:val="20"/>
                                </w:rPr>
                              </w:pPr>
                              <w:r w:rsidRPr="00F62530">
                                <w:rPr>
                                  <w:rFonts w:cs="Arial"/>
                                  <w:b/>
                                  <w:sz w:val="18"/>
                                  <w:szCs w:val="20"/>
                                </w:rPr>
                                <w:t>Inc. Functional Imaging Laboratory</w:t>
                              </w:r>
                            </w:p>
                            <w:p w:rsidR="00096E4D" w:rsidRPr="00F62530" w:rsidRDefault="00096E4D" w:rsidP="00096E4D">
                              <w:pPr>
                                <w:rPr>
                                  <w:b/>
                                  <w:sz w:val="18"/>
                                  <w:szCs w:val="20"/>
                                </w:rPr>
                              </w:pPr>
                              <w:r w:rsidRPr="00F62530">
                                <w:rPr>
                                  <w:rFonts w:cs="Arial"/>
                                  <w:b/>
                                  <w:sz w:val="18"/>
                                  <w:szCs w:val="20"/>
                                </w:rPr>
                                <w:t>12 Queen Square</w:t>
                              </w:r>
                            </w:p>
                            <w:p w:rsidR="001D3476" w:rsidRDefault="00096E4D" w:rsidP="00096E4D">
                              <w:pPr>
                                <w:rPr>
                                  <w:rFonts w:cs="Arial"/>
                                  <w:b/>
                                  <w:sz w:val="18"/>
                                  <w:szCs w:val="20"/>
                                </w:rPr>
                              </w:pPr>
                              <w:r w:rsidRPr="00F62530">
                                <w:rPr>
                                  <w:rFonts w:cs="Arial"/>
                                  <w:b/>
                                  <w:sz w:val="18"/>
                                  <w:szCs w:val="20"/>
                                </w:rPr>
                                <w:t>LONDON</w:t>
                              </w:r>
                              <w:r w:rsidR="009975D8">
                                <w:rPr>
                                  <w:rFonts w:cs="Arial"/>
                                  <w:b/>
                                  <w:sz w:val="18"/>
                                  <w:szCs w:val="20"/>
                                </w:rPr>
                                <w:t>,</w:t>
                              </w:r>
                              <w:r w:rsidRPr="00F62530">
                                <w:rPr>
                                  <w:rFonts w:cs="Arial"/>
                                  <w:b/>
                                  <w:sz w:val="18"/>
                                  <w:szCs w:val="20"/>
                                </w:rPr>
                                <w:t xml:space="preserve"> WC1N 3</w:t>
                              </w:r>
                              <w:r w:rsidR="007264C0" w:rsidRPr="007264C0">
                                <w:rPr>
                                  <w:rFonts w:cs="Arial"/>
                                  <w:b/>
                                  <w:sz w:val="18"/>
                                  <w:szCs w:val="20"/>
                                </w:rPr>
                                <w:t>AR</w:t>
                              </w:r>
                              <w:r w:rsidRPr="00F62530">
                                <w:rPr>
                                  <w:rFonts w:cs="Arial"/>
                                  <w:b/>
                                  <w:sz w:val="18"/>
                                  <w:szCs w:val="20"/>
                                </w:rPr>
                                <w:t xml:space="preserve"> </w:t>
                              </w:r>
                            </w:p>
                            <w:p w:rsidR="00096E4D" w:rsidRPr="00096E4D" w:rsidRDefault="00096E4D" w:rsidP="00096E4D">
                              <w:pPr>
                                <w:rPr>
                                  <w:rFonts w:cs="Arial"/>
                                  <w:b/>
                                  <w:sz w:val="18"/>
                                  <w:szCs w:val="20"/>
                                </w:rPr>
                              </w:pPr>
                              <w:r w:rsidRPr="00F62530">
                                <w:rPr>
                                  <w:rFonts w:cs="Arial"/>
                                  <w:b/>
                                  <w:sz w:val="18"/>
                                  <w:szCs w:val="20"/>
                                </w:rPr>
                                <w:t>UK</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140.15pt;margin-top:-28.4pt;width:877.05pt;height:135.95pt;z-index:251671040;mso-position-horizontal-relative:page" coordsize="111385,17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0fPMzQAAE2SAQAOAAAAZHJzL2Uyb0RvYy54bWzsfVtvI8mO5vsC+x8E&#10;Pw7gU8pU6mZ09aC7LgcH6NltbHuxzypZZQvHtjySql09g/nv+zFuIpXBYJSrTp/u3RxgTrpLTAaD&#10;ZNzIL5jf/evnh/vRr5v9Ybt7fH3R/GV8Mdo8rnc328fb1xf/+/r95eJidDiuHm9W97vHzeuL3zaH&#10;i3/9/r//t++en6427e5ud3+z2Y/A5PFw9fz0+uLueHy6evXqsL7bPKwOf9k9bR7x48fd/mF1xH/u&#10;b1/d7FfP4P5w/6odj2evnnf7m6f9br05HPCvb/2PF987/h8/btbH//nx42FzHN2/voBsR/e/e/e/&#10;H+h/X33/3erqdr96utuugxirF0jxsNo+otHE6u3quBp92m97rB626/3usPt4/Mt69/Bq9/Hjdr1x&#10;fUBvmvFZb/663316cn25vXq+fUpqgmrP9PRituv/8evP+9H2Bra7GD2uHmAi1+qoI9U8P91egeKv&#10;+6dfnn7e+/7hz592678f8POr89/pv2898ejD87/tbsBu9em4c6r5/HH/QCzQ6dFnZ4HfkgU2n4+j&#10;Nf6xaZrJYjqZXozW+LGZt7PpbOqNtL6DJXsvru/eiVdPL7oOvFpd+WadqEE06he87XBS6OHrFPrL&#10;3epp4+x0IHUFhbZRoe/3mw158GjpdeqIokIPXJvsFxLxAKV/jR6DMibtckYtJ2WsrtafDse/bnbO&#10;Hqtffzoc/Ti4wV/OyjfBF64xZj4+3GNI/Mur0bxZTJp2PHoeNfNp13iz3CZSOFAibajN5Xh0N2q7&#10;1lkCQyNRQjOJct5Mp4tmqjGdMNJmMl4uu1Zh2jHKeTNuFp0qKdwrtd+0k+W8nStMZ4xyPl5MlzNV&#10;0jkjbRr47XyiMMWUmJqfo0/dQmW65KTdcjFvFJ6NMFSZaSMsBf3Pl0uNrTDVpB23C1WrjbBVs5zA&#10;CBpbYazJZAYhNA9opLWa8WzaaWyFuSaLRdvqbIW9WnStW2hshcG6yQQ9U6XlFmvadrlQpW2FybrF&#10;eDJW2bbCZG1JCa0wWbecYbBq0rb1JsMoZl47Hc9nY52tMFnRwVphsvmkW050ttxk89JoaIXF5pMJ&#10;dKvqQFismXQdOpaftybCYvOmg99qbCfSYu1s3GhuOxEWmy3gM6q0E2GxdrZYqINsIiw2m8IPdLbC&#10;YsV5diIstpzBcXUlcIuV14SJMNmyXbadzlaYbDLuuqk2gXfCZIvFDNOHZjIsaScXb9rpssPIyXtC&#10;J0y2mMywZ1HZCpPBCtNOlVaYbNHMWt3BOmGy8axZLlW2wmQLmuxUT+i4yZZYb2fqgisshnluUhCW&#10;W2yJ5XGpLY5TYbBlM17oQ3fKDYa9CU1JeXtNhb2oV/pYmHJ7zedNO9MG7pSba9GMMchVvU65uea0&#10;4mnWmnJrLZrFYqKvYlNurXm76OYqV24t6HQ+14ftlFtr3rXNUlvIZ9xai66ZFOaYGbfWfNHOF5pe&#10;Z9xa6FOH/Zw2umbcWmA6x/jO+8BMWGtKG1OdK7cW9hEzbHsVrsJak25amA5n3FrLBfxFG1szaS2s&#10;NNhMK/vuGbfWEmvdQvOBubBWO1sW1vA5t9Zi2TVQVl4Dc2GtltpXZZ0La5X0OhfWarBH12eXubDW&#10;fDHHJlWRVVir6ZZTXa9zbi2sHN1M5Sqs1YwRl9A1IKxVmgkXwlpjOn6oXBfcWjhQLJfaKFgIa42n&#10;46k+vy64tdCtuX6kWwhzjaEr/VCz4OZqIII+ay2EvcZYkvXz54LbC3GEtm20aWshDDaeL+f6VLDg&#10;BmuKy/dSWKzBkNF1u+QWw6l6tlD3h0thsmaK9VPdbCyFydrStnMpTFYeYUthsuKxBrGG0y5q0XbL&#10;VveEpTBZC4vNtTVhKUzWLuaIE2kz4lKYDIfWrp0pEwK8mos7mbSdPnvhQMuIYYUG84fKWFgN+8Ox&#10;vkVsxtJs44U+2TRjYbcOJwB9p4zRxSVu55NmoUssLNd1COGoE04zFqabYOVfaIsZ9nBMiMWsnbb6&#10;3qMZc+MVT3mNCHosmw6TueoTiCwyITDgsLHV5vOm4baLMUnN2zDVMM46T2628QhbRWwWZ9MpzlMh&#10;+BZjbnAswbBIym1mcOUWM0i5wQxSbq4yqQh4GKTcWAYpt5VBKg1V0qsIdxhc660loh0G13priWiH&#10;wbXeWiLYUeYqYh0Gab21RKjD4Fo/tii3kKKvBtf6sTWpt5YIdBgC1FtLxDnKXEWYwyCtt1ZXP7a6&#10;emuJIIcha721RIzD4Fo/E3b11hJBjrIAIsZhkNZbS8Q4DK711hIxDoNrvbVEjMPgWm8tEeMocxVB&#10;DoO0ft0SQQ6Da/3YEkEOg2v9TDirt5aIcRgC1FtLxDjKXEWQo0eKHOhtzHKu7mLic/35MWQ+8ddo&#10;RdiFaxzfXNr6aXegrDNlQpGSvnZpT3ABIWVKOf1U0GMwEv0kZF4z9DNBj2FG9C7bnec/F/QwCdHP&#10;df4LQQ9lE73LQef5LwU9ba7pBeybfe643wNs6EgHUUO0a3Zv6H1GHku8ETqNDa/aRivfCN1u9H4j&#10;qSXaCB1v9J5js8ffoH0q9QPCqlKd2Tr0HE2rb0hr0/7StVHoubQ37R3dG4WeS4vTvtC9Uei5tDnt&#10;+egNbOi0foCE64pyV+4NvedgJt4IPcdGTG1D2pwyTq4NvefYK4o2Qs8nes+RHeNv0P6J2vCwhuz4&#10;gMDijdBzbHzUfkib077HtVHoubR5F3qODYvahrR5F3qOzYj6hrQ57UVIKmw0tDegHN5zSqa4N/Se&#10;Q43ijdBzbBDUNqTNKQni2tB7DsWLNkLPsbCrbUib07pObSAxob4hbU5rtnuj0HNpc1qP3RuFnkub&#10;01rr3ij0XNqckgXujULPpc1pjaQ3EOTXeg634NqlIL97Q+85HEi8EXqO4LzahrT5PPQcgXf1DWnz&#10;eej5XO85cnRcKgqqUz8QMFfbkDangLl7o9BzaXOKhbs3Cj2XNqcwt3uj0HNpc4pguzcKPZc2p+A0&#10;vYHAs9ZzDAiuK4o7uzf0nmPoiDdCzxEuVtuQNqdosWtD7zkyfKKN0HMEedU2pM1djJcaofit+o60&#10;OpK5XjAKzarvSLu7yKxvp9B/aXkgeWI7BQ1I27t4qm+noANpfRcrde8U9nOYFrimXRjUvyN04FfH&#10;sGHeA2J7Dq7dX4wArv1AesPucHWkfXb8c/RMuE6CD47uXl84dCD99LD7dXO9c0RH2m57R3L4XDR3&#10;+vX+kVN5l44QQxDGn+PzyTFDhDbsTStIkRZ1FmmBHwuWj9ziM3JtCWIDBeEZDRFJ4jORUiDekcLg&#10;3p8iSXxGUiAXPSmSNxYp5VOJKxInFiklyom0SZN+bDg+kwB0NnakbfTjSBKfJ1Lvvu3Yh7ELJmjC&#10;kt5McEQsa2BKsXoI8AWk7djsVuQK9JwtgJ9k2ibt7mLP4zNqYErQPKcsxCmMboUNOUxg6XWKnavn&#10;iknY4EqxHBIAKrBIw3qJRFtER8fuxGfsFnBSgWvaQ0eS+EykFFJ1AmC7WpZ1RtGBOtJ5EgBYqzJX&#10;oAajrJZe53EUYMRYXMNWoUKvc0qlOh8wrQV0SCA1fWAR5yzgmgxZgRQLXE1/BforkJrukkjtsRVJ&#10;7RHbNoRVgLK+hHSJLW7RBzCkwohFIt0kjdaypre2Cdt3x94QgMK/zrXTwTYOlPgMA6Zt4uA2J/gW&#10;KMTAFTAEQ4AQsGmRizVIx4QSIFknSEaUuZLpPSlGjkEaTpL2wgn4YZgHwuUAfdloASv0AlSQUt7U&#10;dSvtDaPq4zOaoCOwiCOF35S7hTxxIMVEa5CGKAIAlsb82nYIRzkBTnczoozxmWQl1IHzLGvhbCfh&#10;8GjPWdiyxHXLmjLQm2CCsTVnOd9zso6BUigrCyBj1y1cFDCWjcS1WaSDXlRSfEZlAdrquQL7bwkQ&#10;ol0NYE0WaQirYO9kcg3bx2YGvzE0EJYNzO+WAACw+G5NzWEIBGIgxaJQFqAj/A08qwEAyyCNwxAb&#10;ImvAAIURuFpbXSBrvWcBPWIJMCegDsk6wT6y3C1cTQik1tahBT4pkKaQZ/So+IyetSAMlBMA27iy&#10;AEAFVZJOxmEeaMypGLjKqCxrIpoAeRYEwJGuKOukCSdwLEqGEwKGHA3bGtbC7a+ggQ4zUlmASQhy&#10;NlNrFEzIS5wJpsgLl7l24fwOmLUlKy0sjqs5DHE3JOxdZvijLACdHBxXwFEt0jYoa25NGRMHDSIn&#10;xL0xgyvulQUBUtQjunR8BtcGGNwvcZizLB8YR8+aIZpd1sA4LBvNzJY17Ipx4cFaY5fhdNzMzKl4&#10;GVbuivl1SQAO0usMflPsVruM65ZNuohbXeCsDa6LeDo2nbBdhOMONGCMrXZB0DTXLVOv8ySrZdh2&#10;nmS1/LXFlYQgALyxrFdg/IO/Wu6CCE3wV4D9Da6zEL5t6OBVFmAWjhC45WqM2HaGjZDT68IaMCAN&#10;U8YyJTnj8IvPuMIkrktzmzMjDDUMa8ddkrIAMTZNQDBUxxUHhLKycPnNkzaNtRrOw/xqB1Na3DUJ&#10;XG1ZwyKP86Q1YufxbIhzh9WtsG4hPGApK24d7GAKruX4Cb5tzbNhnDJAakzFaSJCMMfSAK5veL1W&#10;cE1HCFPWJWHYyV1aa0eEbU7wV5ykyybAVc3ghGY8azImcBQJ0Fhxl7R5ckf6omvjcm90bSS3DVK6&#10;bOsEsDwrbckAfbY0EHcZOMUZw3CC6xDBBJYPTCZh/wpjWXsXitC6bk2sKBndhQ6k1sHEVSHwXFN6&#10;KM6A8Rk3JC1hvkiv5qF/Mg274i8gtSNPkyWhNCHAF5DCCY3lGDeLg2t/Aampgfk07F1sDfi0C7pV&#10;nga9+5/TrO93h40fDpTSceUkUm4HARxeUgIFVW7eb+/vR/vd8f9sj3euQAa06dJLt4eQDro9jAAd&#10;Imko7+NKvmze3O9Hv65QrOX+6KnvPz2gjoj/N7pZ5QcaMj2fHqgeiKONoiYWTrjbA7GNjYR3My2t&#10;1uvNY6a1Lt+YQ42HeaHfIBSR+ne/DViyqWOFkXpYr+43rtaKV2TUE0l1/+hSYy0ddJ2Uu/utU+IX&#10;iJxkk/pJPYF0UuQDbwTVZh5vINjq6m6zunkX/j6utvf+bxelo583rrBOsOLu03Gz/+Xu5nl0sz2g&#10;vg72p3RX52aLKjuTBW7CUZBhdX+L8kDr4/7izCWyttcsMs1bxJl/dbW6f7pbeYdIhL0OJ2mdi7CO&#10;oECML7jiq8N82N38huIr8F9XqQYVjvDH3W7/HxejZ1QLen1x+PdPq/3mYnT/t0e4MC6f0MHo6P4D&#10;t9FpWt7zXz7wX1aPa7B6fXGEYtyfb474L7zy6Wm/vb1DS973H3c/oHjOxy1VZ3HyeanCf6CAzfff&#10;PW3XV/j/UBoIf/Uq2dgllPDW8RP1xZdheqji8bDa//3T0yWqGGES2H7Y3m+Pv7mKTHBeEurx15+3&#10;a6oZRP9xKoqDCdBXGcKv1OjIbx8jkX8FSePt2hUZGj3u3twBj7n54fCERDMphnQhyd1/ivY+3G+f&#10;aP4hZ6W/Q8+g5LO6SRnl+JpMb3frTw+YFnyRqf3mHp3cPR7utk8HWPZq8/CBxvH+bzdY/tYocHVE&#10;pSMY7/Hoxu76fu/FJgHwH+/3vtTOYX/7Ic1w79+/f/f+bZhJGBH+9DnuHDUxZI6eZj7P2Dl1eB+u&#10;j79OYqDEUhixVGzJ1ab6z3bxw3i8bH+8fDMdv7nsxvN3lz+g6sHlfPwONyK7RfOmefNf1KOmu/p0&#10;2MAkq/u3T9ugTvxrT6HZQlShZJcvceVKZcl5GwI5yaOIEJ2sRn097Nf/C4Z3s9LhuN8c11h5Vlcf&#10;Ydzw7zTE4w/OE07GJzepqqGE22Axh4hrhWQSTHKhrhT22ZSvoXpU3TydDGMxq6e9L6Q0oj/gEJDV&#10;eUAsqgTpIgkxfdyRW0b+PXsgtvBu8W7RXSLe+w72ePv28of3b7rL2XukjN9O3r5587aJ9rjb3txs&#10;Ht0q68ftV5jDaZovBeeuB1+NS96J7BW5xUmMaML4dL1zFiEb4F/JHPj/36n8FnYxfqa5Jkv+uPs8&#10;8ptZmucxH/1CtbWOn/HvcbYNlbhOU85+v3umlRDzu5922Ku+E3XO1aLAVdhNLvyh6uRdyBJQnI68&#10;C5v5eOR7oXeJ1bzKhLTtEH4Jf/X/EseiF9VPF8sGJRN+bJeX72eL+WX3vpteLnEt/RJB7B9xV7Rb&#10;dm/fS/f8afu4+QazBTBDyylSoWU/pd1BOocJXTxssUcZ3W8fXl8sEpG+zUluTeJHd45P79Zyt3D8&#10;/OEzBjX9459l45BK9ZHYrspfKFuHg7qoA+imw/NCf9jlUpm/b1IIEBGygGach/jIaXjgIIgTthsd&#10;Yz86sKrFQoCYjf3xu8G9Zj9pn8oBoopTnLTjefufVgkQuTuv0lQJ0IkrphOsYlydaY76gokGV+L9&#10;+RL5PHcUPelxQvluUmPK4MYphh/b4qLF7sicivZhe5ruTYIdbkMTU7eUnYgwzyWijkr8+PaIYZyN&#10;YbJEovJBPxKRwgezZiKhAjVZeeADiYhuZvfFgW0ShcoGyktEeTY48TCKrCzYRCQSpU/iQjvdvc+p&#10;uELHhBxKbWl8KnRMQd7EZ6LIw3U8zduc4EkmH65kjQ9XsyYP17PCh45nljzYLZxoND5cz4o8lAVL&#10;bWl8uJ6VoUVIoBMfKvHTd2Zxv9zVTMo4EJK3J0auoGSGEVe0yohrWmFEGIsktcaIYoiJyNVc60sk&#10;iuSpjLiuNUZc142ibGzTbImEU7uychltU3DO7BvXNmrJ5QcanUIsThSESDRYHvOcKBuQqBQ1USYm&#10;0eicKhQurntP5jNFJqFxKtzT9wFCCpxkcpVIMxoXt7tdlbUMJ6FxlRPXuMKJMBG2TOIWtzIJiBp1&#10;WMrzehI3tzVO3MV1TlzjGiepcU0m7uMaJ6lxZdyJW9nKIkmJP6ZxhZOoNqdxEj6u7WkIMpza0zhJ&#10;jWsycY1rnLjGe9eX+UaKkjRJrjIl132Zknt8kbJ8zZrLSQnwOjlpO19JyW1SlpNbpkzJrVOmrLYR&#10;AZYqe1RtI4ADKnmKCnLFHlGAok5OUT+uzLPaRqJ4XJlntY1E5bgyz2obibJxZZ7VNhI144o8RcW4&#10;MmX1OBLl4so8q8cR5ZnrfEmUiiu3Xm0jUSeuxxPhrcryD4BBULQp1jbAmoPT83XMnPdqIWAy5uQw&#10;AJHH9H2fXN7og26JPCKU+uTyMh+mHyKPcY0e+dk9PswsRB6Di31yeYnTLvyAeZp3NtxTuU73Dvot&#10;yCucATt0nRBR/RfObnCGHifwSP+Fs+uboc960QdESHgf6ERISvIxYrhJv4UzCwcTJ2Bd/wVp44CC&#10;uk6XTvovSCvbBR8wv4s+hE6nMHKvBUzz/AU6nFGnE/a5/4K0tF3tAREo0ULw7IQl6rcgLW3XekB+&#10;RrQQOp3gUv0WpKUDgLVQ6QFhLd5CwKRdA9CLaFfONbAuiBdCpxNIuS+StLRd5gGrhGghdDpdO+21&#10;gMWCvxCQ24UiD0BQiReCeyeoeb8FaWmqhU2+pJd4QJ5DtBDGdIJD9VuQlg73Gq71Ag9YT3gLASFY&#10;qO8AaIJ4IXQ6QZn6IklL56s7eBcJyT3KCH7p/Wg61NLtaJxbSbzT7WePj3I/Q9fJIU8EEkjVI4w/&#10;x2fAWwUcX0wmx1/j01P5uSK1GX+MzyCac4LkNPHH+PRE6BykT3aPP8ZnEMq3Z93qDVRx5Yw84jPw&#10;8i36MACsE3+NzyA7wMQkmEUWkg4mmfdvowNAyNRoI5HFOSiKHp+hCyEBYBhA9YsvwXiJBJtINroM&#10;W3QmQfb/RbLRhlF9cX7xz5NUPPzjv6uFwXyWTXNQ7W+eTXMgLswHDb7X4fNcCRKC5ZeSaXSR128J&#10;viqb1i4Q6vMQah434UdyCveH1jgJ1qt00lK48EM41dbOcMHKbXGRR7osF0x3iQulnPodguEYRZYJ&#10;FMtIckz4wVrRSi+L1hdFFIPW2HDt5nskKj9rbLh6FTZcvRobrl+Kw2Y6xRWMEvFZDQNvd1Kxwofr&#10;uKGvYmWcppdC68sjMmgqH1vLIoOm8uFqzvdLZNBaqlae65etZ5FAU/nYeqZrf8nbNT4igZbvl0if&#10;qXy4nhU+fK5Q+dh6FskzfLsmq2c66KXOK/IIf54oBiOkfmKUH18ic4YPQ+QlErmzPCOROMPdAIUR&#10;V7XCiKtaZ8R1rTDiU4fOiCtbYSSVrXXNVjbddUr2UCUSaTNl6RJJMwzVvLZF2kzjVKVu8TknjVOV&#10;vumCZNKB+3pTf3akKy6JRtcTV7jGqUrjIm2mcBJJM3Wg0LXaJLnGSWpcGXJ0fjY5SY1rnCo0LhJm&#10;kDs7L4kvL2md4wrXJkqRIFMYidSYyqhC3eK7SiqjCm3jVMssoiibCjVaZhOZL1WiCu8W6S5t9ReZ&#10;LkXZIselMqpQNh2yU/dVRhXKlh9CUhxSJLK0rvG5RNlAiuSVMruJbx0pfIaEVfgcci+5xE9m4stG&#10;ZUo+BsqUfNopUrqKl8lFDVJ+zjRI+eAwSPkYMUj5SDFI+exkkPI5yiDlo8cgrTaW/I5RmevZgbX0&#10;XRpxcDW41ltLnGMNrvXWojvflU4oAKKGAPXWEmddg2v92BIn3zJXcQI2SOutJc7DBtd6a4nTscG1&#10;fmyJs7LBtX5siZNzmas4Pxuk9TOhQKMaXOtnQrqDpg8YJC4qsQtn2UKfYdCxC2e5QjgiYps6duEs&#10;UwiZiTxmYPopM5knhOsQuYpdOMsSwieIPMZZ+9xljtDGLpzlCG3swlmO0MYuAIHCk4o0tVEXdOwC&#10;ao6IF0KfdewCLe/8DRu8QJWvxRvByDp6gQpgizeCnXX4AlXKFm+EjqdiYT3jUaUN8UbouQ5goO8Z&#10;8jdsBAMV2BZvRPeOmbSMVDIrHG6GXusYBirILdoIPU+3RTNtSJuHchPXKaHQfwOuzduwYQz0xUPx&#10;Ruh5SuFm2pA2r/hgBXYOoo3Qc58xyWElGgwg8UawuQ5loJpn/A0by4Cv6so3Qs9TWjTTc2lzG81A&#10;dY+EVKHnKa2daUPa3MYz4CuVog0b0NBgx8GlChXQrnVEQ4MSNuKNMM5TZa1+PzBpiDdCzxFeUfAx&#10;uDYq3wg2T8WzMm1Im1MwxS0bKgAPn2kXbYQs/bW/GZj1RExMvB/0xWnXhrqUNYjiiTdCz1OJwUw/&#10;pM1DJarrVOCr/wamNN5GwAeUPliB+L94I3g7whSaPbB9EW+Envur71ldnX1gp+KDFZg2RRvB5qmO&#10;seu5b+sroDKwCCFlKJFDrZ2QMB4QQT/DptEzTz9L3MQZWfwxPgWvcl2wwCmiHyKH+PScvDPX0JQb&#10;83xi52Ib8cnbwlLgfSH+GJ+eCFtUaCnBMeOP8SmIyuXevEiYG+3mjAK9Xqa03YiyxKeQCf5cai8I&#10;VUlVruIUecUdaZQnPr1cwQ1CfhFeHn+OzzOycpt0NCP7GIWSE1lZG4HM0GykquJl2DsKFifWqIT4&#10;DMoIvSy7auBVdnplPA/wpkeUL/rKWgoDvCkUtADgqK78zfNuf+Nr39BfT/vdenM4bB9vXVU0LFsB&#10;ufTzfrRFTSGsWGfwJjdsvjm8aRaruA7wJgQveNwlnxcUJDn4jYxLZpnAtiy+k2PCw5BKAuYsWpzj&#10;IqLEGhtsEw1hRFhYY4O9o8WGq1djg610YtN9I3iTwofrWEvfiSBvno8I7qp8uJYVPjxAqPLhalb4&#10;cDVrGVdRIUDhwx1Z5cNdWeHD9azxEeHZPJ8vhzcpfLieVXlsPX85vEmRh+tZBVsIeJPCiCtaZSTg&#10;TXlGL4A3KYy4qlVsiygMoKCSuE/rjPjkoTCSyh7gTXnMsfiCu6pvCW9SOFUpnGJgadpXwA2iJoAq&#10;0wBvGuBNti8N8CZbR/9MeFN+LqHrcGmWUDaQA7xpjDz0dOpjRAKKxNfQYq7697+PL+Tk25iinAO8&#10;yX02OA0JQ1l89BikfDk2SOutdXZgHeBNRQ3UW2uAN1FNhcpRQHHjWlJ5nChZa4A30ddaKvU6wJsA&#10;ZDrLivqUc0wm9bLBqKXDk6gDvClfgGOAN8U6RQRMJBADhqWW/Me3d7lPDfAmvU5LM8CbdocRKuRf&#10;h2TR9QBv6leGGuBNcfYZ4E0DvMl9yAhL0O8Db8IBgJAxZcxIICrDTwJRGbnkiQzkUiCqas7AJAWh&#10;DOBPxCSVUUSRKm42I/omPs8gSZVk5TYj8sfoQCKrQhuBuoT2CswMI8Umy/aOVFUtGl44gJL8p7Ve&#10;ZT4HNYCSXvwFOAIG4VNw/1hQEoJ9Z6AkN+6/OShpGr/s3AclQYRvWXNpSRgTN8fxGDS/AaYkGjig&#10;o81z4SGRmppLeS4yYJXFE8lAVa5DMpqYZSJjvjkmPNSraOUsxpvj8jJQUt9EXLuaNFg3U1DKQRT6&#10;bLh6NTZcvwobruCqmksKH65jFQSEJdzo1gtBST31iDumqjy2mmkBTSJroJs+KKkvD9ezyoe7cl7P&#10;4uaoxqcPSurJ80JQUp8P92ZVHlvPLwQl9eXhelaxRH1QUp+RcOiqmkt5i70UlNSTCPfeTq6o4kgE&#10;KEmRiPu0zohPHg6U1JdIKrsalNRnJJWtMJI1l5RFh6+AlTWXFE5V6pY1lxROVfqWoCSFU5XCJShJ&#10;4VSlcQlKynN6Sc0lhZPUuFK8J1NzqedPVAk3zdrqLIAS+ScqD97qc+IaB012B5KpudRnxBWuTZSZ&#10;mks9Ri+tudRnxNWtSsSnbkVHLwUl9SUSylbsTzG6ZFtlA/vSmks9iV5ac6nPiCtb24+I74goyn5B&#10;zaX8aPtyUJLChzu2shEdai4NNZcu/uXVyIDk8DFikPJpySDla4FByhcEg5RPVQYpn7AMUj6WyqRn&#10;B9YSyEMcXA2uPDpgkNZbS3yG0+Bab62h5hJCxKelsKxXcR42SOvHljgdG1zrx9YAShpASQLiAdch&#10;TEi8M91HGQ2gJKwxpKKh5lIG3jDUXAogmKHmEkpya7CyoeZS8JKh5tJQcykziwLpwWGXFKugFefP&#10;WHMJp6xSzSX8jJ7F3YZac0mSRRRKfAY0iicql0GinA4arAEc1dCUG/Momti5KG18eqm9aWtoDMiI&#10;Z2TUZQpEZSCLJzIwMYGoDHYJzf3xgEveC8ySS5HMAC5FsipEEkLkVZCksmYD2MgwUvD2ypJLZa+o&#10;hDcFXcS1Pzp7fIqheu71Q82loebSbv/mjw1vomDgGb7J+fG3xzfFwnA9fBNmkG+Jb0LC/XnkZ6Wv&#10;wDcpXHjksgLfpHCRkcp8YlDE53IdkmHkLBMZPs4xwfyWMmJKBuYsXJzjIsLEGhsecSR0QcZEXLsa&#10;GyzCSWKFDVevxobHFOd5abiCq/BNCh+uYy1/1yu61NfOy/BNGT5cy6o8tppFBFdLAvfwTRl5uJ5V&#10;PtyV82Z/Gb6pL8+X45vydheRWK1f4mKowoe7s4YjAMr8NCwUPlzPKrKhh2/KKEg4dDW+qc/ohfim&#10;DCPh0urH6Wyfxn24kxrr8E15Z0QV8BpG3KsJKJXpmlR2Db5JW3S+HN+kcapSdx/f1O/dS4ouEZYg&#10;w6lK4X18U4ZTlcb7+KY+p5fimzKcpMYVfEsf35ThJD1c48SnEwcnyXDiGtfmpT6+KcOIK1ybKPv4&#10;pj6jF+Cb8s70gm/KKYy4ttWuCWUrjISyFav18U0ZHXFla6u//KZcXqIX4pv6Er2w6FKGEVe2tmGT&#10;35RTusaVrWwgZdElhQ/XtcJnwDcN+KYB31ShAT6WyniRswPrgG8qaoDPdYZe5W61yLXeWuLkWxZA&#10;nIANUh5tMEj53sog5ScIg5QvRgYpX/8N0nprUbgtBUoMrvXWEveDylzFOdogrbeWOFUbXIvWwpcp&#10;hm/KfX6kxCxQUaPV4y1SskPRJSiBZiTKT2O60RAfwzflAuIDu3Cnq6HoUgb3gC8sctzD8E05hHu0&#10;EYWkLtfVUHRp+KZcZkQhxs+9ZCi69I2LLtF0XsA3hdk+Ah00fNMZWQRLxKcHTQSiMuQoENVgl2po&#10;yo39rvgmbOSxxzDwTYGojGTBLpc41RAZ+BrfXB1RnMmjUePTGzcIDvOVyhUFySupyqglbzykbIot&#10;Rip3yVL9Nl3wOgtPlcjKbUbUkiFaIivrLOKWDKVFQFXZTJHKaBLHQ3iY4RdR/rIfRvHrqAzpvVwG&#10;kDDIFees6KfxKSajc6IBwTUguP74CC7kdc8QXG50fXMEV0f5Rbdo+W9cr642n4+jNWqk0kz4DStU&#10;KWlnnr9Wsik8jqRw4dG+3w3BlQcJYJVkEbrfCcGVF2VAcL2mHEQeOYOrcSdDaTlTEcfO8xHxa5UP&#10;9+G8scSNXJUPj34qfHiMWstO/0MQXIp+uJ41eUQEOs9HRJ5VPlzPCh8+V6h8uJ4VPkLPSiWYAcGV&#10;5kIdeMV1nffpfyaCS5GIe7XaNVGhSlm6cAWRzUOTZb6k0JQ7tsaJe7YuE1e3xon7ts6Jp7hc5R1/&#10;fuEAbdRX573TkG48raVxqtL4Hx/BlUeVvKRClcKJa7wOwaUw4grXJkqJ4MozGhBcbAwo3v2CClV5&#10;Zb8AwaUwErPJIj8t9StU9aeAF1aoyjDinq2cFQYE1/DZvMw3A+mDOqd1qIwwGPOl1iDlY8Qg5cuu&#10;QcpXX4OUL8EGKR89Bilfjg1SvkiUSQcE11ChCuHm2mEozsNlzxo+myfOz2VliXO0QVpvrQHBJXLY&#10;mJYRUx0qVHEUmszy08c+SUVDhaoMImKoUDVUqAp4xaFCVWZ8IObOEUNDhaqhQlXGSxBB4F7yJ65Q&#10;hZ78+RBcOPBigR8QXDZYygDh4OAORdYRlcE1npNV3ckbrpaqjJOKvP7E2CxEOEj9Zc0GQJJhpC+D&#10;U1W1OAClflzOxt2ye/v+v2i6b7qru+3Nzebxp+3jJnxEDv/4+uLueHy6evXqsL7bPKwOf3nYrve7&#10;w+7j8S/r3cOr4Ut+F910TmiH1eP6brd/fXGMf/7RS11haTwDSrm55tsDpcZhLuuVuqJLed8QKNUu&#10;UAsDPLFu8EwqD2AryQ8erlG48IB1BVBK4SID1FmMkwxM5zok49FZJjIOnWPCw8+KVs7izjkuXwyU&#10;ct+/6puIa1eTBl6UMBEKG65ejQ3XL0EUMg7DFaxVTqAwTBJH4cN1rAKTMHUYfF4GlOr3SwSGVXm4&#10;mvP9ItRyElnLb/eAUhl5uJ5VPraeaXNgyiMCvfl+iQCvJg+dKFJjCh/uzSofW88v/JRfb3RNuJ7r&#10;S131DTbhilYZUXF0Q0MvLHXVl+gFn/LLTx0vAEopjKSyFdxOx71aYSSVrTASQClt0eErYOWn/PJL&#10;6ZR7tg5v4q6tycTnEJ0Tn6xd4aW+C7wEKDXNzvvTKo1LoFSe00tKXSmcpMaVUkf9Uld9Pb0EKKXI&#10;xF28DiilMOIK1yZKCZTKM3oBUEphxNWtSiT8W2HE/VtlVOHec6Fsxf6y1JUiEVe2tvrLUld5Ri8A&#10;SimMuLJViSqU/QKgVH5++/JP+Sl8uK6VjehQ6moodVVR6ImPkTLogI7Zad9lkPLZySDlc5RByqcq&#10;g1Tuf0rFk8Z8LJW5nh1YS1zFwdXgynf8Bmm9tYZP+YkrQmW9ihOwQVpvLXEeNrjWjy1xOja41o+t&#10;4VN+A1BKJGXhOoQCine0h0/5oVzXAJQ6jHD/+BqHP+ccCIxpBYYGoNQAlBqAUnpJuwEoFcbHHPsp&#10;t9BM1LkEexMOF5pjr+TeiGn43trUYIISb8TFTF3NGkxl4o0ww+H2lzbDIeDP36DIBkmF6IX6hgTH&#10;LULPUZFbfeP/GaAULRmFUldhRYn20UpdnZHFqjLxGb4P5m1Xrj4VONWAoGpoyo1514idi9LGp5fa&#10;0xigEe/5RhmrQOTSNGrRJU9koGICURxnUeD49IKH5vytQKM9BOKDr0ce8SmUUEkVx2bkEZ/CDayy&#10;UsERLMliJSVDtERm1HhCfASTBaj9yI+Sx2foQaCq4mVUJIuCVbVoeKEyCofyTUP5pj9++SZE0M5Q&#10;SYjqYRR+e1gSffsCg7xpPQb8VL+poQwH4ZJa3zQmzc8f9w+0m1h/Ohz/utm5v1e//nQ4QjJWOfv2&#10;Jgh/jeUixWKbORVCIa6BOhKJvOyMboqHFjl8icezVE487tjMCJ+U4YSVgMlEWeeMTDwyrHLicatm&#10;rnDi0eBmSlmQjEzYC5xkms3yMvEIsMpJBH+bKX32MNM9EfdtxpO8VChVzMRqNPNxrc8bhZXQ+ljp&#10;IbYMpwY1+4lbsI3Kiut9pkkl9N4oFhSVnjQLijAuaTSrdxHBnSoOiu3OSQs6K6726TivdnGzVWfF&#10;1Y4CE1kXFUgmnRVXu8pKqF3VFfd3l1/PDByBZ1Kl6kOacqyq1C7iry6jnWMlvV1xBgFsconfHCs+&#10;ySyp1EZmOEtokzKDio/4LZWJQWCblMlKIJs0RgLbpDHiGlcZcT9XRgwVUU/z54KS0RklCWyTxohr&#10;W2XEfVzrGnfxBSX+cxJxD1cYCWTTXOmarAGl2F+UgFI5cW1rPik+4qdyEpMKITYy3k0V3ZPhVE5c&#10;39qQEx/xUzlxhWtTikA2aZwEtEmb5+heodm7Gde4yok7uCoT17i2IsyExgm5mXFMlJk/Ca4tU+Ir&#10;flj385y4xrVlWGCb5opMAtykchIaV2QSH/LTdhkUvku2A1G2d3OucW3rM+cadzjAjMYFvonWsexw&#10;EQCnRhOKq1zdJwqIk7bzkRgnbetDEcKkKmWTKL/npyldlINSVk2JclI5caVrnLiXN9rBQ1SEUnaI&#10;KLh/0oDK6QzqlPWopTgMaS615BpXerfk80qDOSPrUUvu5hon7uXNkiC4mal8WaHxpdC4yomvnepZ&#10;D2nOk84hT16qZlx3BBX1ndQ+NqK2U6NNVRi/TDZV942AKqkdbZCkPPW0mVOp0Iz+cRLiZAtl8mvG&#10;wgaahzVjYQSdG7eC6vmNOJWW0SDiaGqQ8mFgkHKLGKR8SBik3DIGKbeOQcotZJByKxmk3FJlUnGW&#10;NUj5fGWQ1ltrgCSJyzxlvYojsEFaby1xwcfgWj+2xJftDa71Y0tUSTa41o8tcV42uNaPLXF4LnMV&#10;R2iDtH5sibtCBtf6mVAcrg2u9TMhPilwWvkMrvUzYVdvLXH6LgsgzuAGab21xFUjg2u9tfDJtVq9&#10;ihO6IUC9tcRp3eBaby1xci9zFed3g7TeWuIsb3AtWgu5lsrvkNLWigM8fIL+Wod3YH/F6dE5woPo&#10;4I7z7xV6+pig7YNamongj8FO/COqIEPfCXoMY6KPSfMM/VTQ086SXkjJ4MwbM/lG6DIE9WntzBsS&#10;ykMgdddGodcSykM5CvdGod8SylNRzw7bMmG50HPkFLR+nMG3KLFAUmF7pb4hoTyUP3Bv6D0HMyFV&#10;6DnQUGob0uIhT39dgGkCFsDboB0PSYWwvtqGtDntZtwbhZ5Lm9NOxb1R6Lm0Oe1C3BuFnkub0w7D&#10;vaF7+xl8i3YP9Aa2BlrPoRSuqy70HMu++oa0ecUXSZEEEW2EnmO5VtuQNqeLv64fhZ5Lm9NKTG8U&#10;6tnBAFwqine7Nwo9lzanuLZ7Q7c5TCbaCD3H7Vu159LmtPK5NvSew8i8DVrV6A0sWVobcAfxRug5&#10;liP1DWnz8BGna9yOVd+QNqc4spNK7zkcSUgVej4r9FzanOLC1AZCv6pU0uYVME04KZeqAqYJZxVv&#10;hJ4jZKtKJW1e8UVSuDdvowKmiYEg3gg2L8A0MSDEG8HbEVDV+oHdp3gj9Bz3Q9U3pM0peEoWlF8k&#10;5R8Xb7AX5W1QkJTeQCBUbUPanIKh7g3d2zE8RRuh5/iwudqGtDkFN10bhZ5Lmy9DzxGm1NrAwOZS&#10;uVAlNULF5tV3pNVdQNK/o/ceaSjZTug+BRbVdqTlXXDRt6NrAJOIbCeooMHdRdYO9rbYcQE0RMT7&#10;zfo4uqcyf6Oj+1+UjtpfjD68vvhA76yunlbHu0BLf46e6aumCGMApUtBUCI5wXA9INH9DmERjgzt&#10;nigkdLFPGX+Pz8CR0jOCY/w9Ps/pykhbRI4DP4vOjwYgkEJPYnvxGduNdGUUMEBKvt20XkU+8Rn4&#10;hdkd2aNyu5EOUAZv4cgnPiM/hIhIfwb8E3glT4cAepEfhRvAL00rsbn4DM0SwoLIytDUpvHWTctM&#10;5BKfgRsODMQteVX8OT4DGcXhicwwWSSLYz1yic/YqLdYWvzjz/EpySx7hUax0Smql/IX6EItmeF0&#10;gVva30fR4zPqzTdqoI1dbgWyGZjwSGY4HCWRwMyiCl5ZNlVYh8ojJhCV9R9WzbJaA1EVp7JMlFGF&#10;EqqI0jE7Gi8+vRHDTsfQZ6AyTBipylNLpIpLTJQnPoVc2GWV/D7wMtw+zN0WFdYoewgRqIGoyroP&#10;VMYcEOSqpCr7TWyxTEUwEUhvTIjhbGHMrp2fNY2pOk7oZWvHyxLWKhIWdcNbQ/Snsda4sKQbtgzx&#10;KnNlrVvQ47akbKew+BorUqSKm6Y4guLTj6QoVxWVYfPQIlA0pVEZqcotBk1gCJd4BSrMwiWq0CI2&#10;/TZVyMSrN4rCNN1YW5Www7TYASXgxhwgCkXh0g6zmq6sksTPUHCSr5qubPy0QzdcKdH1JqPhvs9w&#10;3+ePf98HR+Xz+z5ut/nN7/tMQogMh2M3g5zu+3SEM6L7Pmmd+KrrPpMlIZCIKSZRfpOHYxAmBCbz&#10;7XES7LcToFDlg1k6ETV0waPPB0tyIpnM6dJJRh70OhEpfLA3SSQqH0zMiYjQaH1xYORE4b6cm5FG&#10;ZjtzXGgHYbIRKCqlV/J6D0HLM/LQoTe1pjHiegZoPM+I61mxu7jaQ1jLnEBczxofrmmND9e0g5H2&#10;DSaAUJAlL5G41KNx4i6tc+LKVvomrvSog4Mu0iazaZy4Wxez1fVll2jrndot8+T6L1LWA5zEPZ8y&#10;T26PMiW3SZmSD4MyJbdOmbLaRuIOUJln0Ub10APcCHMR2lAiw58MdOTBWX0MH1PRgQfwJM7dn66u&#10;426xl7M/q4zhT5M67OAsrwqNYOHTUQdnSVUbdICEM5eeplpqQMccnKVUbcgBEtSihdBjxDL9oaWn&#10;IZxfxQuhz/oH9M7yqTQZUh90vAFckLdgww3Osql5tMFX5wtoEaF8AeZ3Eu+UDPAnWsyhrmPortfc&#10;iUAefSOhEQPDBsHxqyQrh6QCcKGKyGgQYQ6yXx1VUkZUQXzyKEAVkV9V1fOxMw7EqiQzmowm6pEN&#10;p8DhFPg1p8BXz0+3V7f7p1+efA2G58NT+DgQTmh1Hwd63u1vXrXjZvyK/nra79abw2H7ePvL3epp&#10;g5kpHPV+3o+2N68vKNLpT4TXm8/H0Y+7zyMXoWEHwtHxM/4ZI9pNa4enn3brvx9Gj7s3d6vH280P&#10;+/3u+W6zuoF4PnHBXvWtHZ7Q2Ifnf9vdbF5frD4dd45RPPXhm0ZURq/txiFpMVtgvnaHOZJoTb9N&#10;ZlSX1h0a50CK+vkzMnja+yoRI/oDaV2kel0DsWIE5oRIQvPy4+799v7e8b9/FP/gJg/6F7QbcsEk&#10;waf99vXFfy7Hy3eLd4vusmtn7y678du3lz+8f9Ndzt7jqszbyds3b9428stO1MzXf9mJ5Dns7rc3&#10;xM79x/72w5v7/ejXFfLZ793/BYUwslenD0z599A39CV0LnapgdJ/bJeX72eL+WX3vpteLufjxeW4&#10;Wf6xP1b1sD1u9qP77QNyrmP6P+8u5IXvHm+caY+r7b3/m6mCvrX1/XdRFf7pDI1hd7giN/UOe/z8&#10;4bMbHSk28mF38xuceL/z6IFfN3v8gQ9Q/cfF6Hm/enp9cfj3T6v95mJ0/7dHDIRl0xGE7uj+I3yx&#10;as9/+cB/qf2W1eHpBwye91sqg+Ik9lKF/8BU4f66vXq+pb8Q6IBkd9v129Vxxf/bUV1t2t3d7v5m&#10;s//+/wo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pUXRW4wAAAA0BAAAPAAAA&#10;ZHJzL2Rvd25yZXYueG1sTI/BasMwEETvhf6D2EJviSy7ToNrOYTQ9hQKTQohN8Xa2CaWZCzFdv6+&#10;m1N7m2EfszP5ajItG7D3jbMSxDwChrZ0urGVhJ/9x2wJzAdltWqdRQk39LAqHh9ylWk32m8cdqFi&#10;FGJ9piTUIXQZ576s0Sg/dx1aup1db1Qg21dc92qkcNPyOIoW3KjG0odadbipsbzsrkbC56jGdSLe&#10;h+3lvLkd9+nXYStQyuenaf0GLOAU/mC416fqUFCnk7ta7VkrYRYvo4RYUumCRtyRl9eE1ElCLFIB&#10;vMj5/xXFLwAAAP//AwBQSwMECgAAAAAAAAAhAMYVnkWTYwAAk2MAABQAAABkcnMvbWVkaWEvaW1h&#10;Z2UxLnBuZ4lQTkcNChoKAAAADUlIRFIAAAMCAAAAmggCAAAAlQNoXAAAAAFzUkdCAK7OHOkAAAAE&#10;Z0FNQQAAsY8L/GEFAAAACXBIWXMAACHVAAAh1QEEnLSdAABjKElEQVR4Xu2dhZvbxvb373/xa8q9&#10;t3wbbJImKTOm7S0z3zL3lpl5d5PshpmZmZkbZmbaZLOWZJTt9z2ONuPx1xp5ZMteezvP83nazcw5&#10;Z0ay4Ctp5sw//l88lj9ixvHooTU8Md9BsHEgVnsgemxLtGZPPFgLVQ7EfIdSGj28HgwUxcM1V7c7&#10;4//+TwbmcuzoUagSsWf3LualUCgUCkU6eZRBwSVd9MFP+P68gkfve19g6udgmU5g+teBSR9rve/R&#10;KttoPW4zhr9A/wyvHQ5mgHlkI5lREymNljdN+G4YC8aKYkDJIIVCoVDUI3mRQfGI3z/xoxQtkoZ5&#10;aDV4WcQDNb7y5mDMEz24Kh4No1ckEJj4P7AEzM2TwEtR7ygZpFAoFIp6JC8yyBj+AkgQW0Ir+4Jj&#10;PGb6ypqCWTqBqV/wXtHqbf5Rr4KNLaElXXlHRb2jZJBC0bD54/ffZOjZowc4KhSFwXsZFJj5PYgP&#10;MY314S/yvuaBVWk2NoRW9ue9fF1vAAMH4tEI76uoX5QMUigaNnBWimjbpg04KhSFwWMZFA+ckHmd&#10;wxOr3cfco8e2QK0t5t6lzCW4oAPUZqDyapJbzF1RvygZpFA0bOCsFKFkkKK+8FgGBWb9iLIjE/rQ&#10;Z5l7PBqGWluYPaFVXQ21GYmH/XwERT2iZJBC0bCBs1KEkkGK+sJjGaQPfIw4JU0ag/hwgLmfGhvU&#10;BGqBwJTPmH1k/wqodaK8md79FuqeMeo1FkFRvygZpFA0bOCsFKFkkKK+yMsQaXP/yvCmieGN44z+&#10;D6EWsSMe8jHfjN/UIhvHM+PgggqotcU/7h3qTGTrtNjx7cxXUQwoGaRQNGzgrBShZJCivsiLDAK0&#10;fv9xngOv9biDGfsHPQa1gAsZ1LGVMfZtZqwoQpQMUigaNnBWilAySFFfFEIGEZEtU/R+D6BMOY3W&#10;/VZmGZz7O9QCkjLIGPVq9NhWZqkoTpQMUigaNnBWilAySFFfFEgGEfGQ7uvUBsSKBS+D/IMfh1pA&#10;RgbpI/4bjwSYmaJoUTJIoWjYwFkpQskgRX1ROBlExIxqfYDNaCFjRDJ7UMaxQfyyGLYyyD/uHWag&#10;KHKUDFIoGjZwVopQMkhRXxRUBhHRE7tAtRAx7ZBVe2qmWIYpZnq/B1i0dBmk974nHjjJDBRFjpJB&#10;CkXDBs5KEUoGKeoLb2QQiRtrOffQ8p6hWd9HNo1P/PPIRjCzCC7uDNqFVZlHNkKVLTHjuGUf2TkX&#10;qsLrRrBoDAocPbyBumQeXE3ds7pKxM0gWCoKjJJBCkXDBs5KEUoGKeqLXGVQ7OiGxFLw3W4GOZKg&#10;4srE0u7bZqCLfjTFrPO1Vnk8avoq26VUCQgtrqxziQT4cmPIU1Y5T2T9KP/E/9lOVfOPfZt6qN4e&#10;1SNKBikUDRs4K0UoGaSoL7KXQaQefN1vB2EhIuY7GA/54rFowjEWDa0ezKq0nonZ8lQY2TKNFWYk&#10;Vr3F6kZKYbAu/1A8ZsYDNea+5XytA5Edc+NmyPJVyEC/V82J47b4ak9aP7QMRSKDzEgYtoIRCno5&#10;1j5x8AcD0AQjGChEfnPqw8maE9A0IfmrkRn9xOBL+A0dLN1CkSEmg9qT7F5eoT4YugZ9s6BdEot6&#10;uUoPtUUxoRULV6dYLtAWQdMWrrYUzkoReZJBoVAQOk/I7D2y0Xy14GhRJEejwiuylEGhvwb4Ol0F&#10;YsIZvcetwYWdQouq6L++Di1Zudbtpuj+ZRkyAKWhdb3B3LM4HtL4Qr3v/RQ/0USmWffp+Cd+GD2+&#10;AzbTWxYuWCAJOPKApQjw4gFLB2zvyuFQ8I/ff/vxh+/hKsa4/LLLfvn5J7KRuS/WuwyqPnaUuvq/&#10;Dz4AX8bTTz1FBt27dQXHLBg7Zsxvv/761JNPQBOMRx5+mNoiMl5kjx07Cj+WLatXreK9KCwF//WX&#10;n88680xomqCKjRs28PbpjB49itwvu+wy8CVuvfVWCp6dkrMOKjpsICbj3HPO+fmnxEGla8lUqwVm&#10;yOBB9PNdf/310DeLC//1rx++/556ePjQQXB0C4nybl270vZSTGjFgk6xn3/6kdo6dPAA+KZDvwgc&#10;FbZs25qSXiRqRij+1199BU1bfP/dt1RrK4ZWr14FkcFXRLOmTcGR2LGjLuHt0iVLoMoW1g2Cuked&#10;fP6556AhgvYeb5lO/359f/3llxbNm4OjxTlnn/3Tjz9QcNpYcFSUItnIIHPrtIxLXrihsa/DlWmF&#10;EpBXZVsszIWOrc0Df8HGekiTxo3PP+88GcCR54LzzwdjW8CLBywd2Ld3D/h+8vHHl15yCVwURFxy&#10;8cV33HE7RADqVwaR+rn4oovAy5YzGzW6/LJL6ekQIkiyft26yy69lK6eEFYE7eStWzZDEJ4Z06fD&#10;j2XL3XfdyVzo5nrZpRl+u39ecMHQIYOZC08wGJDZBPrRd+9y9y1y0MCBrg4q6oartxG5Q787NXr2&#10;WWdBZ2y56MILSTpDBHkmThhPe6NRo0YQ1hZq65abb4YIwN49e+CosOXjjz5iLr7akzK/CNmkvyu9&#10;/777IDJ4iWh0xhngSPz+++9WWFIkUGUL6wYdIc6bwCyBgwcP0G9t+5yQDp0vV7VuRZIRgihKC3cy&#10;iB4SIpsmoHpoWJi7F8FWe8XDDz0EZ5EI0S2Qzm2wFLFju/2yIZFwCCwd4G82SxYvuv6668BABro2&#10;jR0zhsUB6ksGzZo5o1mzZmAvQ4eKCldiaOeO7W+/9RYEkYRE58ED+yGgxbSpU8HYlltvqbtHrl71&#10;F1Q58NGH/4Mr+/Tp08DGmX59+8oolbVrVj/+2GPgK8ngQQPpYIaAnqPrWscOFdC0DP++/PIpkydB&#10;NGdWrlh+//33QxwZzj777JEjbKaGWOzZvRvsbXn/vfcs+7lz50CVM8uWLmFtEXfdeScY5MIvv/xi&#10;haX9CVW2WMY1J0688vLLUAVYljxHjxz5/LPPwEySXr165v5RWFFfuJNBwaXdQDQ0PLRObfKkhN58&#10;4w04eUS89OIL4GshL2L69e0DvhZLlywGSweY1/hxY+Wf19M5s1GjRx5+iEXjqRcZ9N2339BjHBjL&#10;c+MNN0he8jZv2tiqZUtwd0XbNm127bT5VutKBh06eKDxFVdAlTMjhg9nbQ0ZPDiL3TVxwgQWwRZS&#10;ok0au+sVcNutt+Z7NNVNN90Ijcpz7jnnvPbqKxBQxLq1a/59uc2nRnn+c//9ENPClQyaOWP6xRdf&#10;DFXOXH7ZZfwhWgwy6K0334TydCxLRjgUvObqq8HGFRlfyymKFhcyyNy3DBQDoXW5zlpVPrioMrp3&#10;sWVJfwRn/5woT6wm1gxcGHqf9ub+FfGw3z/hPbcjjQity/X+SXUvcv3j34faJGVN63o4v5w6Zo26&#10;oD8C077UBz1O5Zrdl7WYfsyK7CG7d++CM0fEo488DL4WdK6CpYi+fXqDr8XYMaPBUsSY0aMtlzWr&#10;V0FVdjRp3NiMhFlPLAovg9595x0wy45du3ZCZGD3rp3gkjVzZs+C4PIyKOA3oFCSfXv3UkO5bMWx&#10;o0f4PvNs2bwJjLPjqquuog2E4J6wccN6yQ+mzrz6SmYlRHJZ8oubM+efd166QJeXQdXHZM8sgAQf&#10;a7feZZDkk54V1mLH9m2NGzcGgyyg/e/2i7CiGJCVQbHUwciEMeiR8MZx5qF1YMkTD/oiW6cF5vwC&#10;voTe9z8xfzWzjOxeCAYZqGoXPZxsGsZK11HWLLyid2TLVGZmi7l3KW2I1iNl1ps+8FEw84RGZ5wB&#10;Z44tN990IzhaHDiwHyxFfP3VV+BrMXzYMLAUceRwIqflkiWLReM0s+CVl1/mO0MUWAZVlJeDTda0&#10;bdOm9mQNxGds3rwpx/dAPOecc872bSkjWOVl0IsvvACFktx5R2IK53XXXgvl8jz8kP0rwLlz57p9&#10;O+XAU08+kS6vc+df//wnNJQ1opPRguTmJS5fwDjw5BNPwOdIeRl0z913Q6E8v//2q9VcvcugW2+5&#10;BQptscJaNG3aFGqzplWrVnxkRUkgJYNIKvASgYjWupsNEfefgJxA+gC8REZr9vEGjjSOpsovSCCU&#10;eAM0+EneQAb/hA/4IMHFncEgd2679VY4bWyhR0NwtPj+e+H8LIAu4uBr8fRTT4GlCHq8M3SNnm+g&#10;PEfmzp1jvZCzKKQMcvVBUIYmjRvbjoCJhENNmzQB49zhh8JIyqBcPmUSr7z8Xyhxy7atdYktGAG/&#10;cdGFF4JZjowdM5o/qHLngvPPhyZyRKSYo2ZE8gYvz0svvcTvDUkZdGHOP4r1Wq5+ZdCQwYOgRIQV&#10;lqDnGajKEdqT3h6NinwjJYOCc37l9QGRxc8cN0PBBeV8kDC3SGrCIBrhax3wT/qYdyT8o19ntVqP&#10;28PrRoKBJL6KlDlr5r7lYJAjtrM3bQFHC7BxBnwtwMYB+olvkXuucgt/Oy+YDDp65PDldtO8c2TC&#10;+JRj2OLPP/8AM0948403WBOSMqjeeeON11mfLR599FGw8QTROLAs+PMP738+Un7QisUPP/wAlp6w&#10;f1/ig6aFpAzKnZEjEuPJ6lcGPSQ9DcUK271bNyj3hMpOnaz4ipIgswyKncSXNP7hz4KNJHRnjR7d&#10;kgxV3iweSskCEj25J1krBlaPD60axKr0Yc/HTydRzAKtZ2pCyA4twSBH+vTuDSeMiBUrVoAvATbO&#10;gC9Bz55gI+K/L720Y/v2M+Q+4bnl0ksuYV0qmAx65OGHodYTzjv3XNYEQ35ivFvmzpltNVEqMohg&#10;u4VYuHCB5Hdht1z4r3/xDWWNGQlDZK946sknoC0iT3uDV10Fk0EXnH8+NVe/MkgeK+yZcokJ3EI/&#10;ayikVmoqGTLLoNCMr1OUwSnocgFm8piH1/s6tTkdqnFke3L456kXQhmWVg1M/oTZE+F1I1iV1iND&#10;lpqMpA/oDm1yN+s1I3DCiHjxBZwsJj9NzIKf7GOxc8d2sBFx4ni1J+NDRbDBs4WRQXNmz4IqD+nf&#10;ry/rG3Hfve3BwEMefOAB6zNcCcmgzZuSawvecvPNUOsh8+fPYw1lB+3bc889F8J6haUSeHL8ZOnM&#10;qlV1KdAKJoMIOjdLSAZJjiLKjgH9+1k9VxQ/GWRQPBYFWWChD3zMGHSKYS9EVvSI1u4nBZNATh5F&#10;ts1IRqtowcoTzZU1TVbZYe5NpqkIbxibTL1Y2SZWg+n+bKFOWr2lnhsjXqzbkFOwVhj62LfAPUck&#10;R9vcd++94KhrPrBxJj3x8bChQ8BGRO9evaDEW2684QarS4WRQVe1bg1VHvLPCy5gfaMDOE/Plwzr&#10;hVAJyaCNG9ZbO2dA//5Q5S1trrrKaihrDF2DmN7CP5nIv5rNjitbtKCjkRoqpAyig7OEZJAns/Mc&#10;yMfIfUU+yCCDose2gixwhdHnnsi26VG7peYDkz9mZv5hz7Nyc8tUVm4Ls6TekRpj5cFlPVhVnYEZ&#10;Mg+uCW+ezGyyA8LmyGuvvgJniy3XXnMNOGq+WrBxpqK8DCLIyyD5aTKNGjUiTXPH7bcTdB+CWges&#10;AZUFkEEbN2yAcs/ZsL5uwP6TTwgXyvCKzz/7lBoqIRnU8sq655w7br8NqkQ0OuMMOv6tg4qOLqh1&#10;YO+e3VZbWUDXE4jmOfwLIfnZYbQ3rrv2WmtvXHvtNVDrgJV7s5AyaML4caUig+6/7z4ocaB1q1bs&#10;aJRM8E3w70EVxUx+ZVAdHVoGl/eCyDGjOmlQcSVflSxPwz8xmfE9vGEcKzeGPM3KLeKRoH/cO8wg&#10;FyByjrz9VubUXsQ5Z58NjvKftCzopIUIH374IdjY0rZtWygRcdttt40ZPYplVT6wf5/84KeVKxLD&#10;zwsgg1zdR7Pjm6/rZkRf8e9/Q1U+OHrkSAnJIIL2zIkTx6FQRLu2bUePGll9rC5xl675Bg4YADYi&#10;+vTG64w8vlp3jxlZcGajRqw5ybeGrVq1or1x4nhdbpHjx6uHDhkMNiK++eZrcimkDHrttVdnzZw5&#10;YvhwHrAR0fiKK8CRYA8Ynsug8+S+fpIZdWP36ffKmuajK57kG/1bbrnF8lIUOQWRQadIn95ljHiR&#10;1fLjmvmFV4HI1mnMzD/9G1YemFe39IxF3Azrfdqz2hyJ1WZev9AVcLaIgAUNnn/+eTDICO9OQG2O&#10;NGvaFOJbzJ0zGyxF0PGVbxnk6hGfLnlXt2u36q+/An7jtddeczWvmzp25PAhKHTg3HPOueXmm+n2&#10;pvl87e+5x1WWmmFDh5ScDLq3/T1QaMtll17Kfmiew4cOgqUI+sXBVxL5d6XEJRdfbL2o2LZ1C+k2&#10;+UHx+07N4Xrmaam8FaJx34sXLZL8oEN7o5AyiICuEmAgwnmFec9lkAwXnH8+iWPoCUFiVDKlQr6z&#10;nCs8oXAyiIhsm54S/PB6VqX1SORqs/B1bMXKgci2mcxM4xJPx1LnjgXn/cGqciemCZPhZgecKiLG&#10;jR2bhRcP755dBBH0LOuwGvk7b78N9rZovtp8y6BRI0dCoYgWzZvTgyxrhThy+LD8ilckaOQTFZKC&#10;JB3Dt0WPm/ILVjz37LNuZdBZZ5755Rdf/Pbrr7/+8gtUSULX/a+/+ooifPrJJ1CVEdpA2mQotGXp&#10;krpM9Ol8+803YGzL9u3bwFEGV3L5vy+9BLe3CRPGg42IVi0Tk08lX0X8tdJmuqhF2Z9/grEtx6uP&#10;ZSGD6MeiH5p47dVXoSoj0E8CDEQUoQxatDBlyXqeBfPng7EtuXylVRSMgsogrXvKS8KYcTxZVZUc&#10;CmOMf4+VA1HtMDNjhRjWd9jTBfBzmhZnyzPPPA1niy333H037wW1MqxZvYq5H9i/D2pzoXNVJYuc&#10;Tu3JGrC3Zd/ePfmWQddJj6WwveRRD8FMxJLFi264/nooFLFi+TJoiKDegpkDrmQQaaCaE8ejp6aY&#10;0TlNf7ud0k8S7WTNCWuSWtSM7N7loqsEeUGJLa+/9qq1K2yRXElmwvhx4CjDoYMHII4D1BNwJzp1&#10;7ABmtliZUaHQlp9+/JGPD0jOG929a6dbGfTC88/5ak+yVpYtXQIGzrAeMsBARLHJoNatW9PBDt1g&#10;RE2pEe5PP42jNRRFSEFlEGHuS3m+SVZ1SOYgjx3dmCxPJR6pewiLmyFWGJj+DfMlAp6+CiL44J4g&#10;uazVrdyn5UBWK0P16N6dRRg0UHaAhQwZR//JjMiZOnVKvmWQ5KINDssiPiyXkG3xooVQIqJd27bQ&#10;BOOmG2UX8uzQQeqmazFqJGYTXbt2Ldg4M2niRIgwe9ZMsHHgj99/hxJb1q5ZA60AMvPtP//sM/CS&#10;QV7vLhBMy5f8bHdmo0bbt22FQlvmz5sLTQDvvfsuuKTzxeefu5JBJOWhFeK5Z58FMwfAlwADEZ7L&#10;oPvuvXfs2DEQh0Q8qW2wtEW0OjVD8lEEvBRFSAYZFAvUgibIEf/4d/n4yarylIEmyfJUmEFMP8oK&#10;g3OTA4Pi0XDGzEOu0HrcyoJ7heT507xZM+aS3aqHHSoqWIT+/fpCbS6wsCKmTZ0CLulcftll+ZZB&#10;UCLiyy++YPGB9eukFEOPHj2gRMRHH/4PmmDIL74rvyhKi+bNoRUL+bxQt992G/gSfkMHMwcoApTY&#10;Ak2kI/ODnnvOOeAlg7wADQVTvr/zSH7qkpztBcHTWbRQSnm7kkH8WvGMHdu3gZkD4EuAgQhvZdBd&#10;d95xsuYEBLFYtmwZGNtCl1xwBFav+gtcbFHDg4qfDDKIAFmQK5Upj8JcVWNBeQrMIFq9jRXyMsjc&#10;v5KVewIf3Cuo+3CqiGAurobfMt5+K5n06I/ff4ParHG4kTMk347kVQZJXqeImhPHWXxg29YtYJwj&#10;EJ9H8rsPIS+D0jMvWMhPavvpxx/A10JylChBfYCSdNLzhaYjqb2sj3eugAgimjZpAo48n3z8Mdhn&#10;Df06EDydZUuXgpctO3fsgBIR/OtnHleZtcGXAAMRHsqgyy+zH2hvIfkAAF7p7N+3F1xsgUWRFUVI&#10;ZhkUWtINlEGO8MG5cncyKLJhFCvklUpkyxRW7gmh1YNZcA9peeWVcLbYoml1E+g2rF8HVTLQCc9a&#10;9HCh+LvvuuuN119zRnLxiitbtIASEWxD5GXQzTfdBCUiWPB0NF8tP4NXxNXtpPTcWWeeCfF55PWx&#10;5IhjApJcM+Tff/TqiRm5LOTHj597zjlQkg7dBeEQSueVl18GL1v2uB+XChFEDBk8CBx5du3cAUdF&#10;OsOHDYWYtrRq2RK2PZ0nHn8cvGyRHMxLfPD++7BFDLB0ABwJMBDhoQxyGNpMgLEI2Nvp/Pell8DF&#10;lm1blQwqdjLLoNjJvbA4fI7wwblylzJo/UhWmEcZVGH/QSF3/vfBB3C22FJRXm7ZO8yP/eabr6GE&#10;h7UI5UWC/JpKbEPkZZAkTRwf8SWRzMZ25x3JGZG2gH3uiNY2f+jBB8FShDXHO52+ffqAZZFAagO6&#10;6kxNzQmIIGL6tJT5fVngdkmc3JEfTd+rV0/oLQMsHQBHAgxEeCWDLrn4YvDliZoRsM83G9bXZVFX&#10;FC2ZZRARi0aCizpZ+Ac/jlrBDVqXulUULJJVLscGmXuXssLAtESWsLryI8Lh1RI0Ds4vY1tKRHbU&#10;rWTpOb/++iucLbbceHrRCSjnWbtmNZTwWHfBE8erodwW+TcEhcfaD4TnMujBBx5gwbPmrrukkue+&#10;+srL4AiAfe5AfMa4sWPBUoRocIPbOUQFw60M2rVT9rNRw5ZBIsVMgKUD4EiAgQivZNBrrzrNN8zf&#10;0rkinnnmGeiDotiQkkE88bAR858gtF53pcmIzBjcEl0x/ViyqoNUImlmEPMdZIU6t6IqyX1WLk9o&#10;cZW1UeTOQuWVGrmkutdfdx0ZO38r2bTRabEI65YgmRpu+XKpwYP1Att1nsug995NGbafHW3aSC0k&#10;klEGPfrII+CSIxCfIS+DwJGhZFAWFLMMsta3sQUsHQBHAgxEeCWDDF0DX55QMAD2+eZf//wn9EFR&#10;bLiWQYC5Z5F/8if+SR/5KtuCtrCjsbk3mTElJX0ilzcoHgmwciDmr3teiYd0vpw6wtzNPUv4KhHG&#10;0Keo27GDdeswF56zzjwTTph06OQny5OOL+39hn7dtddCIeO3X3+lCN27dYPydBqdcca8eXOhsHhg&#10;+81zGfTpJ5+w4FkjOTM/owySTD8jD8RnNGAZNHjQQOiqM/IyKOMk9owUXgbJr28DXeUBSwfAkQAD&#10;EV7JIHAECi+DCOiDotjIVQYxose2JNYx/auvr1NrEByM0KIq3iW8dhir4mVQaEVvVg6Ye5cyM748&#10;smUKK49Hw8HZP/O1KXRoFdk+i7oaD9hPpywYz8olUSTL/fucMh+Swd133QWFjB++/54MKsrLoDwd&#10;emoZOCC/a4DngrXTCM9l0I8/JHZRjlx+2WUQ1hYlgwpAVWUn6Koz8jJo3doMmY0yUngZ5ImAAEsH&#10;wJEAAxGeyCB6lgNHQMkgRTqeySAgsmeRMfwFfeBjjPCW5HJgRDxm8upE657MTeLwuY1fU8zX4UpW&#10;7p/2JSu3CMz8jm89MOF9c5d93rP64qsvv4SzxRZd8+3bK5yZaQ0eeurJJ6GcYSUGlJlY1KRx47+n&#10;DPr+u+9Y8KxRMqh4eNblaIyGLYPkga7ygKUD4EiAgQhPZNB9990HjoCSQYp08iWDMsIn/iHMPUtY&#10;lcOaYuENyWW2+AXktS42yU+LnBnTp8HZYst77707dIhwZI+V03aF45geMoASW+bNnfP3/Cj28Ucf&#10;seBZ06J5cwhrS0YZ9I5chnF5ID6jAcugSy+5BLrqTMP+KCYPdJUHLB0ARwIMRHgig956801wBJQM&#10;UqSTQQaRXIkHa+OBmiRhPxWCmVsogn/MG0zEEHytryL5mgcwBj/KzIJzfuOrAjM9+LQRD+kpG0vb&#10;ns9B03C22NKubVso4dm6ZXPGUJJJ+SjIhg3robB4sDaTKM4h0tdfdx2EtSXzEOlHHwWXHIH4jAYs&#10;gwjoqjMNe4i0PNBVHrB0ABwJMBChZJCivnCSQbHj24Pzy7SqlKRB+uCngosqwyv7x80Q2MtjcoOj&#10;E3Rszdf6HFfDYGYRbs48Qf2MVWezuLRFZN2o0KIqve+9KTEr2wXnl5t7k2+qvOWq1q3hhEmHrg5Q&#10;wnNg/z4r1PnnnQdVjG+//RZK0vnnBRdQkHq5RkhibSbhuQxqf889LHjW3H23cHgWzxNPPA6OANjn&#10;DsRnKBnE2LVzJ7iLUDIoI+BIgIEIJYMU9YVQBpkH15I64TVBCmWNfVXttD73xgN1axHLE9cOQ2St&#10;6428AV+VTvTIBsssnjY3XusmXCDTAf+Mb7Sqq31lTSFakg5X+id+AF6e8N2338AJk86ZjRpBCQ9b&#10;N8Bh1UmH1IsMuspQEMlrRM8e3U8cr/aEtnLzzAlrMwnPZRDtYRbclssuvTQjMjuZuOjCCyE4APa5&#10;A/EZxSaD3n3nHTg2cgG66oxX6RNHjRwJR0U6l15yCcS0pXu3brBFWbN2zRoILgI2hwcsHQBHAgxE&#10;FEYGyecNgt2YC9AHRbFhL4PC65JLVWSmvHloec/IxvGRLZMzqqLI1mm+Djj0J7JhNDPQM6UjCq9P&#10;LhocmPYV1OoDHzd3L2IGIiI751KHtQEPg7sDxtBnY76DECdHunTuDOeeW1ioBx94AKpc8eWXibVF&#10;JWUQy22dO3ldU8xh5DjAgqfjedpZiM8j35b8YhrQBKOQMkgmN4Rz1rt8A50R8ftvv4Ejz8ABA8A+&#10;a+5t3x6CZ4380qrgyAOWDoAjAQYiWl6ZkjoO8EoG0UkGLiLAUdGAsZFB5pENvooWIAKkKGui9/uP&#10;MejxBMNeMFenZO8Izvudym1eunCJE09NH8uwPrzGJUuM2C6k2ukqY9AT5raUiWkWkdUDqCrRjQ4t&#10;0UsCvW+GaQhuOXFcKomiCP6c/+D996HWFXQDpiCSt+HLL7uMtZsjeZVB8mM+1qxexeIDe/fsAeMc&#10;2bix7nVmOgG/AcYi5JdWhSYYhZRBrVpmXkGPX/+u8EBnRDh30kMZREDwrCkVGWS9kBbhlQwiwEUE&#10;eCkaMCiD4tGI0ac93P7zijEmeeBGT+yEWltiRvI1o9btJqjNK/7x77GmPeG8c8+F00+ePbt3sTjy&#10;60inc/ZZZ7E4UCVC89Uyl1zIqwyi/eP8SZHhkEFx0sQJYGzLa6++CiUiSMFAE4ypU6aAsYhXpZuD&#10;JhiFlEG333YblNhysqbeUnnJv5etPnYUfC3o6iXz0ouQXORY1JBbSkUGOa8F5qEMevfdd8HLlkED&#10;3SXhVJQuKIMi+1bAjT/PNOaHWms9b0szsCG0ZihziWybAbX5pUPLeCT7seHpvPzf/8LpJw8vgwio&#10;ladZs2YsyH/uvx9qbRk5wt16BSLyLYMk57G3btWKjbLiCQUDkjp19qyZkqmDrvj3v6EVC1erHQ0f&#10;PhxKREArjELKoA//J7WQ8K+//AxNFIz9+4SpuYA+vXuBr8Wc2bPA0pZGZ5wxZsxoKLTFYaFTV5SK&#10;DCLGjxsHvgwPZdAJuQUWX3/tNXBUNFRSZBA90OBdP8/og59krccCJ6HWgbgZZo6+TldBbV4xRr3C&#10;ms6dsj//gNNPHlgKUfJhNJ1rrr6ajwO1tvzrn/+MhIVykA6ktWtWL12yOCP5lkG33nILFIp45+23&#10;qdusFYKE0eRJk8BMxIrlyx57VHY5sOeffw7aon8uXboUzESce8458gtF8a3wFFIGkTGUiHA+qNbI&#10;HVS2itYZXfNBTxxIH/QaDPjBRoT15hUKRZAK51sBtm/bChtuy7atWyCsCIjPA5YOgCMBBs78tXJF&#10;zYnjDLarPZRBBIlRcLTFeXmyQwcPwK62xWGlNkWRkCKDMi7PHlzUyRj2PBRmD7faPF3jApM+QgMx&#10;kc2Tma9pO0IoW/QBD+kDH4XCFDq0ZE3nzqKFC+DckwdupZKfHtLZvj0l0YDkh6Q//vid9+JxXu2V&#10;J98y6MB+p3VIgJ9/+slv6FYrdAf6/rvvwMABsi8v+xMKHSj7889wKGi1Rff+X37+CQwc+P2330pO&#10;Bl126aVQaMv3p9Z+sYXuOmBsyzlnnw2OkjiknABuvOGGWTNnMMeVK5Y/9OCDYCPiyy8ScxGok1Bu&#10;y6uvCJ+4du7YDsYiSuhtUDq//PKLFcRbGST5ivfxx5Jp6oD9+/bSoyDY20JiDnwVxUaKDApvGIu3&#10;fJ5Tt/942B/zn/D92QRr3VLeIh5Mji85FTPNxoFULRJa1gMNsiKyc14ig2LYgHKAT2adI/TkCqeN&#10;PBDqiccfBwNJII7kNYKea/v26QO+xPp1ayUvEGSZbxlE9k2bNIFyBy65+GJXE5stHn3kEWrIbUoY&#10;aiKLtojx48aVnAxqf8/dUGjLWWee+cknH/OtWJysOXHRhReCsS22x6QMmzdvglAO0Dli/XbEBeef&#10;D7UOmJHEa+ybxekteBqdcUaHigq+kxakCCUHGP35559KBqUzcuRIcBTxycc2KebpYUly/xPgqyhC&#10;UmSQ1uV6uN+n0LEVb+yf+oV/zOt6vwe0ztf5ytypImPEf2PHd7BQiSXlxQuyigjM+pFFIILzyx1W&#10;4bBFq2yj9b7HGPq0f/x7idXm9eSYRLAEqP/MMneulpYCPGVlf0Kct996E2xkaM4NDLKYKn2LJd59&#10;552RI0YsWDB/7pw59McP338PBg5UHztaABn0ntyIyFxgE81uvOEGqPIcugGTdC45GbRsmewnP+KZ&#10;p5/mD6qOHSrAwIGVK5bznZTH0DUI5Tn027HmoMqBp558knYC7QraIfRHeVnmZZIZBw7sVzLIFvkh&#10;BHfdeSft9smTJln7v2ePHmDggHUJUhQ5KTIIbvZIWWPemIhH/DHf4Wj1NvPQGvPg6nTCqwaGFlcZ&#10;Y9/Sut6YiFDRIjjjayqPh1K+uYb/GpDSkCQVLcxdC/g40SMbQvPLOIMrjf7/MQY/RoKJehJePYjv&#10;GxE9ujlWuz/uPxGPJqaLM2LaoWQQO4whwsk+WfDbr7/AySPD/n17IU52k8XatW0LcYh/XnABmDlz&#10;8UUXyT8eMegXK4AM0ny1UO457PN/j+7docpzKjt1pIZKTgYR115zDZQ7k8VBdckll2QxMIjxyccf&#10;Q0Bv6dq1K2tL8uUWg3YF7RAozIgZCde7DJKcpmBL/mTQFVdcAb7OnHvOOVns/2DAD+0qihA3MujP&#10;K8wds3h7T4geWgetyKN1vSlmeP/l1RjzJjQEaD3vAJdc6Ne3D5w8Mhw+fAjiEGAjQ99+/SAI8eab&#10;b4CZ5xw9eoQaKoAMIp5/7lmo8pAunTuzvhGXXHwxGHjL0SOHqZVSlEF//P47lHvOooUpz0Vukc/b&#10;lAVnnXkm35b8iPis2bUz8ca93mXQO2+/DTby5E8GEZKDILPmf//Ly9oDCs9xJ4MS89tTX5zkjj7g&#10;kbRWXBBaPQgC5kh43cjMKRy73wpeuVBzIpskimwwL4/btziEGbH/Qd0+rbqiefPmVsLGwsigQwcP&#10;SA5KzQKYr/fjjz+AgYd88fnnViulKIOIvH40bNasGRt1nh30UJbdq1kZvv76K2gu34rZehVR7zLo&#10;zz+yl795lUFXtmgB7t6i5oiVCm5lUILgzO8Sq697t/R6YOJ72eSt7nRVeKNnQ5WJeNDnn/4NtmKH&#10;3vc/4JsjWTyXQASLBx/4D5g5c+kll0AExpIlSySnlWaBr7Zu0ZXCyCBCPu2yK1b99RdrgiE5xtwt&#10;FJZp3xKVQevXrcvfI/jCBTm9CrKIRc1zzzkHIucObTU0ZJG/vXG8+pjVRL3LoOHDhoKNPHmVQUT+&#10;9v/8eXOhLUXRko0MOkXj4Pyy0JKu8bDNO4ksMPcs8nVqk9aKEGP067HaAxAkaxJjmBZVad1uhlZE&#10;GCNehAg5Ip+DmAERLNx+/bn+uusgAk/79u3B3hN+/OEH1kTBZBAhs56/K1q3bm2b2UUy8bRbRo8e&#10;xZooURlEvJ3DJxIH3n7rLb6VXBg9ahTpf4ifI127pHw5Zbga/S3P9999xx5T610G5bIqX75lULeu&#10;XSCCJ9x+220OGbAUxUbWMug0le20qqsJ/+hXo9Vb6ZjP+i1RXDp9Ymhl/3jEKbEYYPUqFgmG5v1m&#10;9RbIYqYbNJEjbofW0pUaIli8/567WVE33Ziytj9g6FpT6SU85eGPkELKIM/HSu9Ojc9Dl2MwzpFv&#10;vvna+oxoUboyiISj53qU8Pau89BDD0H8XGjVUphpjDRCu7ZtwT53+HHi9S6DiM8+/RTMJMm3DCLa&#10;tmkDQXKHve1WlAQpMii8fgzc771C63Zj6K+B4fWjIxvHm/uEM1rj0UjGlNDGYKdZWvGQnljrfuP4&#10;8NoRxkAXC8i7Im54s9wPY8XyZXAiOSNKybVj+zawdAbGtaRDSugyucR3MtD9D+IXUgYRAwcMyGK6&#10;hy0LMn2Cueeee8Alax579FEY9VK6MsiizVWeKaGr27VLnzWZOzmuVcy49tprIXI6jV3OWnLg8ssu&#10;g7lyxSCD5s+bB2aSFEAGEZIrCMlw1plnHq/GJOOKIidFBkX1Y3C/zwtV7YxBj4eW2a+YEz26Ce15&#10;yprG/DbrL8bNUGjNUAqr938QXbzGGPI0tO4JcDo545CZFCwdaHTGGeBry+ZNGyVXy3Lmogsv3L0L&#10;dUmBZRCxccN6MMuC+fPm8u+0bKmuPpbLgnEM0o7pSf1LXQbRT3PVVVeBWXbs27sHgnvFbbfeCm25&#10;pV3btjISbeuWLSTmwDcLzjv3XDpbIXgxyCDiqy+/BEsZCiODTtackF91xwHSQKv+WgnBFcVPigwi&#10;gos6wl0/j1Rcae5fGQvg+0Nj1CtoeZrInsW8ZTwSjB5aYwx7FszySphb2NVDrrv2WjipHLBy0dpy&#10;ofQMrxtvSC5mkpH2ObzbIL31wH/uh4AWhZdBxNYtm1teeSUYS9KsadO9e3ZDQAdee/XVXIbc0p0Y&#10;AlqUugyyuLd9+1yG4dOtK9+TcZ5/7rnsfr4zGzV67FHhUgy2PP7YY/I5/dK5+667IKBFkcggwm3i&#10;KKIwMsjilVdeyeVUveP22yGgolRAGRTTjmhV18CNP6/ow54Lp01693VoCWaEPvCROPe+Nx4NG2Pf&#10;Apt8ozt+ksuF/v36wXnlAPjyPP7Yo2As4s473GU/GjVyhOQqGTwX/utfY7ixvUC9yCBix/Zt3333&#10;Ldhn5Msvv9iwYT2EysjkSROzGw0zdMgQkd5tGDIoakZGjxp5udwdDhgyeFC4IKNQp0yeRNoXWneG&#10;ThOHY96BcWPHXPHvf0O0jJx37rl0bkIoRvHIoKNHDrvKMk8UUgYR9Ftf6+Zx1OKss84aPmwYhFKU&#10;ECiDiGj1dlsVklciW6bwfbBd3DSycz4zSGigMa+DQb7R+t7LOuA5I0cMv/SSSyQBX57333sXjEX8&#10;tXIF+Mrw2aefkG/Gx9Zzzj6bzCo7dQJ34M47bmf9cYa5VB87BlUiMn4u0TQfPaFm1HYXnH9+4yuu&#10;AF+30H2RupQxfdHZZ51FZp9/9hm4A7NmzmSb6Qw4MiZPmgSWIsCRsXLFcrAUAY7pdO5cRWaSO+eD&#10;998H9wLQo3t3atr5sD+zUaOLL7roxRdeAF+3dO3ShdrK+GaCOpPYGx9kyNG3b+9eMpMBHHnA0gFw&#10;TOf48Wp6ALvk4ovPP+882J/0+1IhPTixaBWnl1Rr26YNK3Tg449slgBzy4Tx4ylUxrQXjc4445KL&#10;L3rk4YfBXVFy2Mggwjy83lfZFkRAfilrau5eyPcBDf68IhZKTs7Pcv2NHPBP/DAe8rEO/J0hqdy/&#10;X9/ffv31qy+/vPuuu9iD2kUXXnj7bbfRLZyqxo4dA15Fy/ZtW6nD33377YMPPMDWYSXd88zTT//8&#10;009UlZ1eTIf229gxoyngD99/98B//sM+zNHV/56776YrOFWNGD4chrj+fRgzOrFzvv/uu//cfz9b&#10;gYG00Q3XX//Rhx9S1aiRI8GlwAweNJC68cXnn9NxbnWPoO7996WXqJykkt/w7CPdtKlTKebXX315&#10;b/v27BQjiXDbrbd+/tmnVNXfLv97qWBGwsuWLh04YABtCIMO/sWLFh48sL8YToEF8+dRl7779pvn&#10;nn22ebNm1v4/77zzaP+//957VNW5qlIlSGwY2MsgImZU+8qbgxTIL1VX8x3wdb6WrzVGv55SW1HQ&#10;vkV2zI6bKg8EQlcrv6HXnqw5cbyaoP8busbP6y4haFvoouarPWltC/0RCgYyjoPODgpLbWm+Wqst&#10;2n20G0t0v3kO/BC0c3TNV1Q7hzpj6LrVPYK6l2P2agdOnWJGwzjFShHa/3QdYEejtf8dhmYqShGh&#10;DLIILevun/ABaIL8wb9u0bqmJDM0ucHRgVk/8lV5whjytH/SR6HlvVi7CoVCoVAoGhIZZBARj5mw&#10;MLsNu+aHN0/SOuc6ttrPZWcOTv+arzL3J1ctMIY+zVflSGIJ+lEvheaXhTdOMHfMZhtlOzNfoVAo&#10;FApFgyGzDHJLLFCjD3xMS/2kJUtZUz4UX0VhbctdUNGCOhZZOzhuqleaCoVCoVAo8iCDLMyDawLT&#10;vkQhkpGyJuTKgvBVrBDKJQlM/iiyfRYfpH4JTPpYhuD8MnBUKBSKegeuVCLAS1EkwM/kADg2SJIy&#10;KB4JxoxjcW42Vu6E1gzzdbgSFIkz8Why9B9fzgqDCzvx5ZkpaxpZ5dmUingsGg/UxLTDvFzLAuyk&#10;AL2fx0vZKxQKRe7AlUoEeCmKBPiZHADHBklSBvnHvEHbrPe9jx+MnDvmvuWulo7PKIP8kz/myzNQ&#10;dU1o7XDmmyOkgYKLKq3IwaXdodYVyR46omSQQqEoQuBKJQK8FEUC/EwOgGODpE4GhdcOT255hyv9&#10;Uz5nFrmTUEIseCYyy6BJH/HlTlS0jAdqmWPu+KquTgYva2IezD6dTDKOI0oGKRSKIgSuVCLAS1Ek&#10;wM/kADg2SBIyKOY7CFtOeLtyVnjtMIgvIh5Njl/my1mhpAzSqq6OaV6uAx+c8Q020SP7RWQglAgl&#10;gxQKRRECVyoR4KUoEuBncgAcGyQJGRT6ayBsOcEPEjJ3zTUGPS6DWb2defHEw/6UVylivJJB5p5F&#10;zIUnHqgxBj8F3RZBApE5prwwO0305AFm4AqII0LJIIVCUYTAlUoEeCmKBPiZHADHBklCBvn+bAJb&#10;TjCLmO8QVGWg63XRQ2uYOyOybSZa2pH5o9iUz/hyW/S+9zF7RtwMBef9AZbOaD3vjJt1+WFtZZDe&#10;137h9IxAHBFKBikUiiIErlQiwEtRJMDP5AA4Nkj+Ye6aD5udgMvf4x/zJtZKEFxQtyQeD9jY0Tjj&#10;hPnQyj58uS2RnfOYvUXcDPvHvQ1mMoTX162NFV43CqoSdLqKNeEKjCNAySCFQlGEwJVKBHgpigT4&#10;mRwAxwbJP4KLq2CzCa3HbVZ1PBqBKnlCqwazZizCG8aADSJOnygqt6G8BW9MxGPR8Kr+aCaHMeaN&#10;uiARP1RZZDdzHoKIUDJIoVAUIXClEgFeiiIBfiYHwLFB8g//2MQ8eUAf/IRVHa3eAVXyaN1vZs1Y&#10;RPYsBhtELIPi4eRavnx5Osaw55mlRSxYCzauYHGg3CKyfjQzkAeCiFAySKFQFCFwpRIBXooiAX4m&#10;B8CxQfIPX5nNwCDj9Npe0WNbocoVodUpL4RiZhgMAK1Pe2YcSX1/Qz1hVf7x7/NVgD91LXqChBHY&#10;uILFgXILvXeyz/JAEBFKBikUiiIErlQiwEtRJMDP5AA4Nkj+AdtsYYx506rOUQYFZnzHWrIAAyBW&#10;u5dZaj1u56tSVpif+gVfBbhtNCMsjtb1eqgi9F53MwN5IIgIJYMUCkURAlcqEeClKBLgZ3IAHBsk&#10;9jIofDrzco4yyNexNWvJwvdnY7RJ0pi31LrexNdGds1nVbGavXwVENk8kVkSUbusSK5goUIrbEZn&#10;a73uYgbyQBARSgYpFIoiBK5UIsBLUSTAz+QAODZI7GUQq46e2AVVbmGhLPzDngaDJF2u5y19lSl5&#10;hoyBD/O1Wveb+Voec+tU3jJ6YjcYuKNTGxYqvHEC1ioZpFAo/n7oAx+TAbwURQL8TA6AY4PERgYF&#10;pn7BquNmEGrdwkJZOMggWMsMagk+s2Jk90KoZQQXVTIzIkcZ5Oc+scV8B/1jXgcDJYMUCoVCoShR&#10;UmVQWRP/lKQGsgjOL0uxcUXqzC/CGPI42pxC63wdb2ZuGg8GRGTXAt7GV9kODCz8Ez7gzaI1e8DA&#10;FZFt0/lohNYzZdCSGhukUCgUCkWJ8g+t2+khOGVNQ2uGQTUR859gd2W3+Cd/CtHAoI6yppFdKQkP&#10;SRWhzZ9XBOf+zttEbBM/ps0Ui0czTE9zIH3uPRGPBAPTvmQ2SgYpFAqFQlGi/CO4sKN1x41VJ2ek&#10;A9GjW9iN2RWhJV0gFBhYBGelz+2yG0md9m4pMPsXtEmMInoUzMBAnpi/GkJZkLQKb6x7XxXzZbOs&#10;GGvCGZEM8o94Uau6Okmfe6OHN4BNAyCyfbbepz2/paFFHcHGgejexVr3m3l3fcCD5uGNYJYFwUWV&#10;Wpcb+MhJ+t0fmP51dkeFW0LLe2pdrudbD87EU6neMXfPo2ctvpPG+Pc82T/xk7v8o17mIxN633uD&#10;izqBZUOCdp0+4KHkJne9ka5FYONA9PA6/4T3ku4WPe8ILesBlsVDeNN4OITCy7qBjQPmthlaz7t4&#10;d33QI1HfITBzS9x/IjD7Jy31ApWk++2BeX/w6e6yg1oxhjzFR/YPe5YfH1L8xEMabAJBPwqYuSI4&#10;rywlYJcbonsWgo08/4ge26T1vsfctwwq+FVFCbrgwh06M5Vt45G6BbksojU2w3QCM77lbYjIlilg&#10;w4ik7Ttj5Mtg4ytvDjZR/RjaZKSsKazIEQ/W8v8kwutG+CrbQaEk2JwAXgbRGRXeMBYMgNDKfjHj&#10;GHMBIhvHy+AQIXpkIxiLsOxjgZNQLoI1QZiH1tJRAZvGE1pcFT2xi3fhMXctCC3o4DQnsaJFaGXf&#10;mHYEHB2IVm8NbxynD3wUQzliDH2aNi1asweiMWKBGn4niIBhc3QWGCNegLZ4/OPeMXdnf1EA6MiH&#10;/tizJWVqAl1SgnN/c/gV6P5BZzrvIklk+yxSw45zTk9R0SK4oENk+0xwTwc3REC0ehs4MmK1B8FY&#10;BHOJbJoIVbYwe4IObNERqHXDXLU88YifmjNG/Be8bKhsE/6rX/rtIB3opwjLmK78UG7P5sksPkHH&#10;cHCOzYMuI7Skc6xWqKfNPYuC8/8EFyC8dkQ8nFxEPCN0DFA/jaFPQRxn9EGPk1fMjfCKGdXhNcPo&#10;GIZQDK3XnZHNk6hHlj09MSZ3oxjzwKo6+7QqEXX2O+ZAuS28Pov5axKb0LE19JwntGYoiSTmkhHa&#10;ZKeLMN21uVOGjh++bw4kllaN1e5nnhbm4fV675RvPXEzhE1mIri4Mx+BYG9QGKE1w9gPyfBVXAlm&#10;DK3nnWAcD/oC078Cs+jxHSk2MdM/5lWwcSY4708+QmTzFL3/Q3yJRfTYFiiRBJoTwWQQ6QnqANTa&#10;ove51zy6mTXEA5YiouKLoPxAMcs+enQTlItINrGkq9bF5pMooPW4LR6oYV6MxBJ4jiceQ+/dHrS+&#10;CGP0aw4zEzNCj9rBOb9CTIvokQ1gbIsx4iXm4p/wga+iORjY0OmqwKwfmVcuxKqlsmbQMxlzCc7+&#10;WTR0L4WyJnRvZl4ZoYusMehxh3uDDRUtyCV2fDuE4kEXAeEVvcCREdk6HYxFMBdfeTOosoXZJx4O&#10;xQe2gwwKrx6iD3g4s2rkqWxnjMEktAC6CLCMw2uHQbk93BKN/imfypzIWq+7+My6jMD0bygaGNtC&#10;11XSHOBuizH2ba37LeAuD91S03Pa2WIeXKP3vQ/cbShr7J/6peWi9b4Ha+0ITPncsodyByx7uhNB&#10;uS1MU9ItWO97P9Taovd/MHoSFYgtxuAnaZPBPR06360F2o2hz0KViIQMAqK+A1Yd3WliJ/excuYj&#10;g+3SqoHJHyVtKtua+1eCARE9vD5pY0fU7h4fXEhP/0kbY3hdFmxG3AzrAx7hbZzhfWP6EavQGPWK&#10;5AmTEdaQM5YMooczKM+I7UMS2IioRxl06ikfq4R0aMlfAenQD850eodkQ0XzmHaYRUgn49EojzH6&#10;jfTnDVcyKG4G5U9sC3pc5pvLDlcyiLbJFL/NtcUY80bMf4Jv0Rbz4GpwdEVkw2iKATEtwFJEPcqg&#10;aKZtt5VB9JydEM1pxrJ0bE3nL8RkoLEAy9itDDI3T8QqB8qb8c8z9MQYmJfhJVAaTeIhp3dC0ePb&#10;JR+uMmIMfdr5aA+tHQ4uzoRPvUIrKhmURZ4d8/B6qyFb6CrtsxsuLKSyHd0OspdBdMvn5QL/9oUV&#10;OuOf/Intt2qSL8yGBJa5dykYEHT8+8oyXB30wU+Cl0V43Whmo1VdA7VEYkDPhnG+yjbMzIHYybp8&#10;1rGavfxrGGPkKyxgLrCAztDBlxBh5RJP/6nofdqnvywBGxH1JYOCy3u5e2YlKpNvIPwTnJZYEaH3&#10;e4BFABIns9y9ShIt9Q1rogk3Migw8zsolwHea2aBKxkUmPMrlMtADxh8i+lE9yx0fWyk4Z/0MYS1&#10;ADMR9SWD4sFaUjlQDtjKIP/Il8DMNR1b2j7QEmgpwDJ2JYOcFwmwRe9zr9UQYQx9DmplMEa+zCIA&#10;kW0zZN5Py2MMeVo0uMfctzyL4zx28kDxyKDosS16r7ugPCNa52ujJ3ZbbQH0SK/3fxDsM+Kf+FGW&#10;MoiuNqFlaWOAetxO5yFVYTlP15tFT1qM0MrTa4SVN6NoUEtQYfTQmmRMMbYz2ojwpklJm9OJsEUk&#10;JJf47TrtB+pPPGxAORFe2Q9CZQHEFKH1uRdK5AlO/wr2MxiIqBcZRE+uUCKJ1uvuxJFzPPs1gAOz&#10;f2EbyLAdx5Y7xrh3UlqRlkGRLdOgUB7nJ92MyMugXGaVBhempPviiR6W2ksy+Me/T/EgPtiIqC8Z&#10;JHPSgQxK5HuT+SgpRy6vli1jeRmU9SEUmJ4YYxpaPRjK5bEdRhYP+8HME0KrBqUfh/FItln6ut9C&#10;l0EstCPfMigWqMn6u6Ex+LF0FZF4qTPGZvV3GbRBT0CJiBQZZIouyp3aBOc5nYrRw+v4OOlED61j&#10;xqJnslg4wGycMQY+IlJdRuIreMKGfozMymyB07vT4MJOp76pY3n6yvlZADHzBD1bZNFovcggep6D&#10;Elkq28UCJ7HQFRXNY/7jbBsJuovog59EM4+IbJ/FGpKUQfqw57Wqa6BQHn3gI6zFLJCUQb7KtsYg&#10;F9+dAb3v/ek3BiKm1X2S9orwhnHQBBiIqBcZRM/WUGILyCD/2DfBICc6toqkveBHGwGWsawM6thK&#10;65HlTVSrbGtyd5nsiOlH2QYSdEAaQ9yNhpbHPLQ2tS3TGPUK2LigKmXRBRH5lkGhVdnLUCL901ho&#10;9SCwcUFn2WtmigyioxCqJbEd5cPj4xYII0UFtRbGmLeZTUbSsxpahBZVMhs9bYQQIPkiMR1j3LsQ&#10;yi0QME/oAx/PotF6kUE5ffKobIslLoFjMrJzLhh4iH/MG6whSRnkK2+KJa4oS1mtzy2yMihn0sd0&#10;072BnsHALFfKm8HgDDQQUC8yyPn5k8HLoNDSHlDrAR1asvgWaCDAMpaVQTnSIcv7FyOyYzbbQCI4&#10;vwIMPAQ+x4dWDwGDfJBvGUTHCZa4InUR0rgZzmJASBYkZVCOXwFiWoqOZsTNkH/SJ7yl3v/BmN9m&#10;jk88Gtb7P8BbivCnfllgmNzwI4vwZuGM3Mj2mWAsj9bjNojmFgiYP9ggJ/lG60kG1Sda91vYNmYx&#10;KdIlSVEiK4NyJjjzG9aoWwomg4yhz0DToSVdwMYTtL4p6bigVkS9yCBJmAyKBbP8uJwROISgVoRl&#10;XCAZlDsdWrENJLQet6KBp7DUJPGQz938x2zJuwzKGT4TiscvNcUkZVB47Qioc4Xeuz1kCbKw3RK9&#10;7/22k7qjtXWT1JyouNJ2pnRoZV+6FqBxeXNjvM2bm7j/RI6HHczJdwtEyx/Bpck8Y1Al4m8ogwj2&#10;hiCyZxFUeU5o1cC6/VMoGaR1vtZqMQsKJoMIvl3zWB7b5Uf+QpWIkpBBkmk1siE1ey3WCrCMS0YG&#10;0dXvdHaoyMZxUOU5bJBrwfZP8cugyOZJVovxaNjbc8SBpAxyyNYjj7lnMam5uL8mdmJX9NAarU97&#10;MOAJzP6Zn5Bv4R+X4dOYmZrVkIhWbzeGO2WT0/veFz20NqYfjQdPRqu3Sg7EdsZVvpN0IFr+4FPO&#10;QJWIv6cMYmk8g/PLocpz2MSogskgwmoxCwopgwIzf2Dt0qELtR7Cr4gMVSKKXwbFjONQ7jFctlis&#10;EmAZl5AMCm+tywLqn/41VHkOS62n9UhZpzJ/FL8M0rrUrS4amIbpAPMHJ4PS6rKDTkhjyNM2L2bs&#10;0HvdlZ5W3yE7HL/6vUV400R60gUzOxrrAx4xhj2nyQ0ly4ietmSHKyBaPkl+gkmrsufvKYP8pw8t&#10;KHeisk143cjwxnFEYM5vWCuGVHvd/imgDIob9p+tM1JIGeSf9JHVaDSfr4Is2PhCKBdR/DLIGOUu&#10;Saxrypok+w9VAizjEpJBdCJbfdZ63gFVQjq2Dm9IXASIoJuURfR8Tg3lmBDLFcUvgwgr+aHW804o&#10;zx91Msg8uAoqCkd5C0inHVrSFW1OY+5NuUObu+1XVy0ElW35nrgFo+UT2k+uGv17yiCt1x3U4VhE&#10;dn6slrakbuIDv+S9rVvdUKRCyiBtyFOsq64opAzSBz9hNRpaXAVVQjq0pJORbrSxw+tCizufGi8v&#10;NdxeH1Q3gQDKRRS5DIrlZ2o3wBKnQbkIy7iEZBBBHaZTEwpF6HanFelFMBNBxsHEyj9YnidKQgZF&#10;9aN5ylMgok4GhdePgopCovW41eoGw/YLHXyHip3cq3mXGyML+M64BULlleihNa4a/XvKIII6bO5f&#10;AYUi4pGAtY084fVjwMye0/NuCimD+FSTriikDCJxQC3GQzqWC/BP+CA9rXxoZR8ws+f0r4DlAopc&#10;BmWRulfvc4+vyuUltKwJHbaJ/kO5AGtjS08GRU0otEXrepO1gUB4zVCwFEHGUutmpKL3vivx26WV&#10;Z6QkZFBk27TADPepYsua0G7BQjlOy6BVA6GiwIS4kbyE1tcmi0x4W0p6K3/aUmIFhu+MWyBUXoms&#10;rRuIB+Ui/s4yKLJJKou/ecA+Q4T8Q6RlX1gZlOUywAWVQdavsFP2LW/cDPFdZfgncev2iCHVS8ZQ&#10;KKLIZZCrzALBxVUx/4l4SIsHTsZ8h33lLuaLWG+XoVCEtbElJ4PM7VI/aGDqZ9YGpiP5QihhmVbo&#10;xKl0D4kfLqQlUk12vRENHCkNGbRlcmByyuzyjMRO7rV2C/3XPOh67G+xyCBIGECgQerzt3loLdQW&#10;HtaZLIBQGfFPeN8/+ZOYcdzctzRxiS9zkUiGLacA5SLqUQbpQ58JLamizQxvGOOf+D+olYG8wst6&#10;UITIhlFuI1CHJWVQPFhrbWA6Uuuesv3jVgZVXOmf+GH00DrawOCcX5ynICAFlEGJX2FVf+okPd64&#10;XdaKWgxM/RwKbYnWOi3ZLTO2QB+QSCwJhSKKWQZJZs+zCG+bwbphETOO6QNkp5gFF5STCxSKsOK7&#10;lUH+ce+FV/ROnMUb6TrwIdTKcOoIHJi4kqzobYx5HWqdoRuN5BCf9FUCGb4OUlOOTq2egYUi6BYA&#10;rRD+mT+AmQMFk0HG0GcCM7+j/R+t3u72FyQZ5GIed2U7SH5LRLZMlf8uSTAZlFPyR08IrRrANoPw&#10;VaUMfA5M/pSv9U+RulDmFb4/boFQGehyvTVqjOFKBZaKDNIqr45xqRDI2z/pY7DJQNU15MVH0Lq7&#10;yPxBLqceJlZnBH4OHsmBKZaxWxkUPbye30C6CoOBE4WSQea+FdYLAwv6W+vtQq6RC5SIcPgVCJn3&#10;6lrve8gSCkUUgwzSe9wCh2JglLv5dEa/+2z3W2TbDLB0gOyhRIQV3K0M4pfcSpzFcitFMIwhz6Qc&#10;gZGA0dtFhHjYH6vZA/vZFtZEOpJPqi4yNHZszW8Ug35N+fxGhZFBxtBn+aQ29Au6WgsoIYPSCkVE&#10;j25hDfFIPkpZnJZBW7NfscgzOlzJtoHQe6d8F+OXYqUfnq+qH7hJE1mA0RyoaAG+FvKpk0tFBpkH&#10;VrGGGC6yiAp+Efn7DThmAZ2TEFNEnb0bGWTa/S5B+QSDBZFBen+bpWrpmghmDkRr9kCJLZG1Q6AV&#10;IBb0gYstZAklIupXBmmdrw0u68ncAU16McvIrgXgy9C6XA/GIhLpfdMKbbEiu5JBtjd7F68H7K4D&#10;rpZkIRkE7m7hF49yRn6GqcFlnwf8kz8FYxGFkEGnllgGaJegmZjwGtmE2vSUCw3xyL8QqpNBua7K&#10;5A0pKf+jqdMIY/oRVhValcM6Ix6h927P+pMFEM2BwPSvwddCfj5hqcgg1gqPf/w7YCbk1PLU6cgv&#10;mQKObjG3TtO4RWOcsVxcyaB4yGBtMSRFQ4KCyCDR50Ktm+yeicg9ksWMamgiHXCxJSYt0epXBjm/&#10;ezAGyn7Ssh3abxFa3guMRdiuOW2LFdmFDCprSgc16xJD/pudPgRzkRMUE8wcyFEGRQ+vk78By3+4&#10;h1YAMBZRABnkn/ih5QKElsmu8aL3lW7L7ishQz45Tp0MInwdW0Nd4YmHU5bC5qv4cv+Uz/iqeoGl&#10;fskOiOYAOPKApYiSkEGBGd+xVnj4ReKcYfOfAb3/g2ApAhwzEo/444GTRGT3QrfZR60I8jIoMON7&#10;1i4AlkIKIINSX+jyGEOeRmMBoc1Sw7Nitfutne8AuNgSXi57da5HGcTnvLYF7IWcmognIrx+NNoL&#10;yJ8MMgY/yfrDYwyWXS1cdBuW3+GuZBCdxHEzaB1vWSSgl/yeRXd0aBeQfNgrgAyy7NOJaYfBUoj0&#10;gH1oAjCGPQ/2IpIyKMfFNDyB9jXrD8G++2j9HuTL9WyXRPUQ54ezjEA0Ialr3ABoLKAkZBD/0ZNH&#10;XgbFapKL0fDo0mtEg6MtMd+B0OLOoUVVhH/Ys/KPfYAVTV4GmfuWsz4Ast8LCiCDqq4BX4a8DMpu&#10;SGzWyE9Xrj8Z1DgmHpJvkeZiD52/4MgT02W/HEWPb4cSEVZkeRlEVwzWH56MqwswInsWg69FaJFs&#10;eh4ZGRSr2RNa0YcuAsEFHfxj3oAInpNxFUtj0OPgYktpyCBpoIl0wF5EUgbFIwGok6WipbllChZm&#10;R+qyNSyPZ2T3Ir48aZ8biQmHWa2Im2MKaQICitB6Y44+HjAW8TeRQeDICM7+ESxFgCNPPBI0Rr6Y&#10;eMva6Srwyg4rrAsZtP8v1hlAdkhH/mWQIVjzmJCXQVkry+wofhkkelHKSKyQmOZlS3j7LPAFwF5E&#10;aGl3KBFhhZWXQawnQGjW92ApAhwZ8tNKHGRQTD9qjHrl9HVAajKEJ5SMDOp6o2WfjvcySDBqlgdd&#10;BCRlEBF2v5icMfq1eDgxZEFy9YwMnM7NZcFkkLk/JU1L0j4HImsGUyg64un2AFUZqGhh7pzL9ycL&#10;MKYAeD0GgLGIkpZBkdwvoHN/AUsR4EjEQ3pk43hvju1UrPjyMshhKV9D8nVX/mVQdJ/9j0j4R78G&#10;xkWCLp10oL5kEFuAU0T0xG5wERHZMQd8AbAXofeV3WlW2NxlUGT7LLAUAY4M8+hmsBSRLoNiRnXi&#10;OtBP9vO655SKDPKPf8+yT8dzGaR1wiQ76YCLiBQZFI8EAjNlRbcFO2KEi5uWNzcGP4qFIjyVQcbg&#10;J0OLq4z+90O5RbS2bi2z6LEtrh5Awyt7s55kDcQUoWRQPcqg6LGt8uOK3FLXhLQMimnJKQJA8cgg&#10;cOQJzvwWjIsE+TlW9SWDSIszL1sKL4PkscIWgwyKHt8JliJABtFO0/u4TvTsLSUjg6YI80mWjAwi&#10;SDTr/R4AI3sqmsd8B5mjMeJFvlbrckNwzq+s1iK4sn+G+4oXMoiOGP/0utXCLeJmWB+IUozJICK0&#10;oo/UxOwOLdM3KjswsgAlg+pFBsXNYGjNcKj1FqsheRkUF0+MUjIoJzq2whIB9SODUscJ2CK/jIaS&#10;QTIwGRSPmvIf5fOKkkE2nF4MxwF0EYAyiIiFNJnfPrJlCu8FMih6eANfy4iHjfC6kbxlCjnLoND8&#10;P2M1u3ljC5J34bUpNzbzWErapYzrEGk9b8/9WxgDgotQMqheZJB/otRSDLlgNaRkUAlRLzJI75NY&#10;hNwZJYN4wJGRhQwKLekMVfWFkkG2QBPpgL0IGxlkET2yUZigr1ObaNpFmR86Gl4/FmqBePCkr6Pd&#10;UFPBEGkpGVTRInYgsUKQA77UbLZQa4x/1z71Z2XbwKyfwThHsAkBSgYVXgaFN7geIZcFVltKBpUQ&#10;9SKDApM/Yi4ilAziAUeGWxkUWtoNyvOD1DhrJYNsgSbSAXsRQhlEJJZWWdQpMIubaFPWJLiwU+zU&#10;mGgec98yZmOMfQtqbaGdEpiGa6MGJrzP2zAZFN44ji9P/7KmD3xMdB/lgfTTfMJvi/C6Ecaw56xa&#10;rfuttPnBJd2cc/ZnB+uDM8UmgwKzZNevsexLTgbFfAcLMwHE6puSQSVEvcig0JKuzEWEGhvEA44M&#10;VzIoHjW1zimrOeUJXS4fktblOtgcQG9IMqiT7AIJDms7EtFDq8BehJMMsiAREPOfYFBwMCD0QY+x&#10;iBlTXDDi0TC8E4qbQd5AO/2GCeaNB1Ona/rHv2vNVpMhMDt5U4weWg+1BJ0DdVsa9EGVh7A+OFN0&#10;MmiybOJKy77kZFDI/WRJnsDUTyVvb1bflAwqIQIzhRks5ZOuMZeSlkHGULlD7vT2lpwMCrhZrzSd&#10;hGiQy+ZFugFKRMDmAEWSPtETGSSfIyo4+ydohUfPIn1i1sCafA7J2tOJBU76x79HR4zW9aZgamqv&#10;uBniw8ZSRUlwQbne+27CP+1LvjwjoQUpSwdHfU6LVOcPvg8O1IsMCq1OpBKwxT9W9gC17EtLBlF/&#10;oUQSfeCj/kkfRWv2UHN5WmFeySDAP/FD2ueeAJFF+MVZkULLe4OxCObioQyKhzTwEhHeNBF8AbAX&#10;EZZe/NIKW3IyKLs1FfQ+7elwspqTXGGeLs5QIiJ62OahnQHGIkpCBskvraoPfAxa4ZF/n5erDDIP&#10;rYMMhMHZP4KNM/FomH5gOkah3Bj5Kh/W3IfjfmK1+wgodCZ6fBuM/iERHdOPglkB4PvgQL3IIGPE&#10;86wJwD/6dTAWYdmXlgyK7JgNJRkJL+9pHlzNH0JKBtkiL4OM/lIX3Hgk5c1xLkBkIeKlQupXBhHg&#10;JcI/y+niLP9Dx4xjUCLCilxaMiiyZSqUZKJJaFGHxHWgdj9rznMZpPe5lwUHzJN7wVhEA5NBzpPF&#10;JF/IETYyKHpkI5SISFzEbccU29L5msi2GbGTeyGICFBXpOziZghs0qFOkagKb5BdHCdBedPoCRRh&#10;ttBTQvSEzTS0LMA+CKgXGUSwJgDJc5uw7EtLBoXXj4ISBxKJQ+0+ECsZZIu8DAqtHgoltsgsrSoJ&#10;RHYAHBmSK0MRzKVeZBABjjxh6SQR+VtTjHUGKKQM8o99C0qElDcjY2jIQvJSaVZvgxIhZU1Fd0BN&#10;OgVoycigqmugUER4/WhoyCKRDjDNWISNDKLfLzDp4+jRzVAOJAY4S6sthtbzjuDiLhAqncB0m4tm&#10;ZNd8MANigZrEgkRy1xeexCe55T0hGhDeNMEY/bpDlkxXQAdE1JcMsh0VHt44HswcsFxKSwbpQ6WX&#10;//xrgK0GIiQPP8tYyaB0JFeYj3JP3jkCkR2wfXNsHpb9EQnm5a0Mkl/An+5G4MsIzpH+fCy98pIV&#10;uaHKoOC8P6AVhqQMSlimFYpgX9x4Evd7maR3pygVGeSf8D4UCqlsFzfD0BZB5WgpBmVQ1KhOVne+&#10;1lo4l7Q/6dDEOrohnf4ZXj0waZMVpCfiUZuuW1ATYM+IpS5BzyP/gVxIRUu6bSe2N+I/tb0hikn/&#10;TKwfzmYPdWoD7WZHslFH6ksGxbjckhYkjLT+D4OZA5ZXackg+Tli8dQ8szxgKcIyVjIoncjOeVBi&#10;T6c2tP+glezAyGLCmyeBL6mgwLRvwMwB5uitDIqe3AeOIuhhBnwtEhNW0oxFUINQIsIKXloyyFd1&#10;NZbY0xia4JG8mJCl/Kp2hH/cW4m70qkjn36yxL3SzbKYpSKDAtO+hkInqq5J3LVPPbrTnokHa32S&#10;yyyeBmWQuWsBWPjKmuiDHguMf9c/7m35xPMZoe2Epi2iB1Y6XCD8Y96wfZqJHlqn9bgdjLOkvJkx&#10;5GnaXoLN2OeBprMDYoqoLxmkdbk+nqo43U6dsLxKTQbJYl2G0onVyt6NLHslg9KRf9MgPynVGQjr&#10;RIeWsLhbcIHsuuUWzNFbGXQq0QP62qJ1vTEespkDG14nO9nNV9mW7LFQQF3w0pJBkrl8et4BTfCA&#10;sQiydJuoWut2U3BRZWhRVWDyJ66WgSJKRQbFpFcLrqO8aXDm94kF/xd2ks8Lz0AZ5H50WPboo16B&#10;1knQZda2na8FL8LXIZuB/dkBTWcHxBRRXzIoQWU7+oHMdcP8kz5KrKgMtZmwWmyoMgiaYPgnfACW&#10;Iix7JYPSIWNfZRsotCUw9Qu+CSCwoAMdtxkxD8gmF6mjY2tt8JN0XgRm/0ju8m8QLVj3PJZBbt7l&#10;hBZWgHviw4r0sD9rJCUUirDil5oMksJhzHJ6SjwRZBw96uKjao6Uigwie5/0d97cSXsbdNDlRSE3&#10;IqnLU0i9mK3A+RqJ8UBgkz/KMy/xIwOGFVCfMig3rBYb7NugiP1HMdvXh7ZY9koGpUPGkIPDgdC6&#10;kXwrDPPgarmRi4nvGmmFeYT10FsZRBj9XHxbCUz/JrJ5ImmLyNZpkY3jXcx0oUMxZlJzUCjC6luD&#10;lEG006AJhvz+tOx17z6zOFNCMig47w8ozx8og2Kp2XryTodWfOvxqJnx6Sq4uDPvEl7vZlJYzhjD&#10;X+BbzxoIK0LJoOKUQf4JH0ArRGDWT2DmgOWiZFA6ZBzTjkChkPKm4RU4uSG4tJtkyhCtd3uyh8K8&#10;wjrpuQyKHt0MvplonFCKct1IUtaUmqLmsFyA1beGKYME7yMN6ZkWhOUSXFQF5XmihGRQTD8K5fkD&#10;ZRDh4QAgGcIr+/Ct66nLfqUT2TKVGdOxrXs1JEgOyPGYNRBWhLcyiGXlLgBWiw11iDQR2TkvHq7L&#10;FBo7uS+0oi8YOGM5KhmUjmWvy2XFZYRm/xQ9tCY0XzYLi0Vwzq/UltbtZijPH9bWEZ7LoHjED775&#10;ILi4rj9QLsIyLjEZJL2YA0FHnbX4AbUQO7nH3L8CDJyx+ka+/KKc+aOEZBDhn/IFVOUJGxkUlc7F&#10;5A0dW/Otx3yH0CCVmP84Mw5vls6z5AV0v2FN5whEFuGtDAou6gRV+cNqsbRkkDHoEShxxhj9RmDS&#10;x0QWTw5W35QMSseyNw+vg3LvOTXUN9HWDtlbbO5YLRKeyyAiuNDdeG3XVDRnbWGVAMu4tGSQf+R/&#10;ocQZ/9i36SLgn/SR3tP1MznrXnB+OVTlg9KSQdECXAROYSODCHPfcvsV4PNDcOY3fOu+cvGH1dRE&#10;rvrQZ9Agf1RdzTedIxhcgLcyKLxhLFTlD6vF0pJBrtIn5ojVNyWD0mEu2S1oII8x+jWroViN7Jpc&#10;uZPcujzIoHhIB3dv0fomL0dQJcIyLjEZJJ8+MWf4HuZwwDeWvF+Xlgwicnp0z30xDeo09UAf6O75&#10;OEs6XcU37XA0hNYmR0RGj7n9Fp4djf3j3w0u9Xid+bRW7PFWBkVP7IKq/FHXYmnJIOl1wnPH6puS&#10;QekwF7N6O1R5SdcbWUPyOZFzhzWaDxlEBGb/DBE8I3XhAqwVYBmXlgwKb5oEJfmD72FiZao0AxmC&#10;88oa0tKqvAwisnvZofW6Wx/8JBSKEMogi3hYj/lPmNum0lUDPL2FbzQw83uoZUS2TmNmwbl5Hkne&#10;5bro/uWJpeZT1733BGxLgLcyKOFSITstNkes5kpLBsVNF7OOc8Tqm5JB6TAXui/4x70JtV4R+msA&#10;a4jwdb8FDPJEssX8yKBYNAIRvCK0oi/fENSKsIxLSwYlllZNK8wTsWMpqzVEshjm0fm6RG7bhiuD&#10;Tv0c7tIjETH9mDH0WSgUkUEGATHtSGhRZWJt51PQrtG6XOdqYKkIY9SrfENQy4iFNGajD5a7+jui&#10;VbbRet9tDH2abVRoZb+YcYy1kiegGyI8l0FmIiM2GrhE6ue2mistGUTGhvTasTliLYmlZFA6vFfM&#10;f1zrcRsY5I5/zBt8K4mG+Oz52SGXtI21mCcZRJiJFYI9uCbzpOfIAQMRlnHJySD/+PegME+kJ/WO&#10;bJvuq5Qdo20Mey7mryGvBiyDiOjRLfoAFx+mIrsSiXjyJYOAmO9QtHqbeXA1I7xlSnB+heFyiBmh&#10;VV3DR4ZahoyNLcaAh4Pzy/muWtB9Ola7Px44wUcuANA9EZ7LoESKXjfJ14HEl1q5y7fVXMnJIPlz&#10;NUdCp9awUzIoHXCUP4Qk0fs9kL4sK4kH+XtPOsbYtyRTRrEW8yeDiPBa6ZTQMlS2S18SG20EWMYl&#10;J4OiJwo0XCy0vBf0k4ge3SyT8cEY8mQ8eNJyadgyiIjpRwMzJK4hZU3otk67kFwKJINkMLdN0wc+&#10;lvlHTU1FZTs8SB/wEDOISowb0KraGcNftF13rd6BrorwXAYR5r5lYCAJPZfHI8GGLYOIgPyqfumU&#10;NfF1uQEL7TCGPU9tKRmUDjgSidmjHg2X1rpcD8EZMfFShs7QdYZUQlHJIEIf/iKEypIOV9JZD8EJ&#10;NBNgGZecDCL7wKzcRlnJZeUOLqriO8kTWjss8QrEbiK93v/BYGoqcMm1pEpXBllEj21OyAm7jU0M&#10;Bhr6LG9MggFsRORdBlmQQKMHJmgb4O01u3X2Q2uGMYOMKSaNkf81969g9sUG9FZEPmQQkd2wKms1&#10;pQYvgxIfYnpnmTor/NcAyfU09AEPU1tKBqUDjhaR9LUO3WMMfjJ6eD1E5gmvGwkuMkR2LSTfYpNB&#10;RGhZD4jmFq3LDZEdcyCsBViKsIxLUQbF/Cdkz6w0wutG63K+Wt/7+U4C8WjY3LM4vHEckJ7FXnKR&#10;+VKXQRaxmt2wQwiKD2ZaV9nlOAokgyycM0TxlrYyiD8hHYZRE8bo15llcQIdFpEnGUQExrmZFNqx&#10;lXlgleXY4GUQEQ+edP36oaIFXanJly4EWCWAng6UDEoHHBmJlXay/m5V3tzhAs3jLg1meXP2UaMI&#10;ZRARWT8iy4/gZU20XndBNB60F2AZl6IMIhJrXLp+Ddk4sm44+UbWDk2rsiduhqzmcgFiimgYMkgS&#10;yVTy9JMVVAbFjGqHYUOxI8kHtVxkkD7wMWZWtECfReRPBsWjZnBhR7C0xT/qZX5V7b+DDCKitQf8&#10;U2VzmBqDn4zsXmA5yqeRDa/sp2RQOuDIQz9LcGEn//DnwMUZY9QrYW6GqTOJJhZVyRzk+oCHItum&#10;M8filEFE9OgGt6n5tJ53hlYNhDgAuIiwjEtUBiW8fIf8E/8HBkIq2wa5sT5YKyC8ahBzyY540Acx&#10;RfytZJDkU5Pe595sZJDW/ebwnB+hUBKHZD/m+oSItsgsg0S3qA4t42GdmckQWfAHW246sn021OaJ&#10;mP+EDPFgLTjygLGIeNgARwv6NajW+WHRPLAqHqlbMsKCj+yAZUyPU1AuQjSEi1oHSxHgyKDNB0sR&#10;6BgNx2r3ww5JJ3poLexhCCuCftxEE2nltpC+4pvgoYsgGNsTSMwoyQL5HxEceazUGzKAI0AHLd2l&#10;yExm8QH/8GfJEg5gGWL+Gq3XnRCNJ7SiXzyUcp2JB05a/XeG2UO5CP6WnDXWmR6Y8ilshQ1V7RKN&#10;Bn0QIR3WQ2csYw/OYjMEliLAkeHiWnRqgG3S8VTTuKPSSDgG6gYsW7CAzuT+E4cWlkFnRETW1Q0s&#10;gT44YNnTxQrKbYGTgoeuYGAswqsMNbDtIoILOmQjg/xTPodAxoCHwutGhDeOj2yaQJj7ljr8tP5x&#10;b4O7RXTfEmaTWQZN+wpqLWwfYhJXAeMYdSy8YWxg+PPgwmMeWgO+fwfikaB/6pcsZUCCyZ+JxNPf&#10;EJv9Q0z90uGcVxQGc8cs/+RP8aeZ8nmsZjdYZkdgfnlK5MkfexW5HgnM+sk/6aOU7ZrymblnMZgp&#10;0gnO+yNlv038KDD7J7BxS2hRJdyG7OFWMgH0vvejsQB67gLfogV6LiK8aQI4Wpj7ZN/KhxZ3zvKj&#10;mHOSDK2yrT7gYWPQ40R400TwFa0axttk91HMGPQoM2DQ7tAHPa73uReM0wnM/AF8FQqFQqHIH7Iy&#10;KPF5NyW7HkM+KS44FjPQcyGCRa580uslh1YNzFIGBRd1hlgOGOM/iHNpDwnbpShTDLKSQSTVmQER&#10;rT0ABo40jh5NSeipUCgUCkVeiWydmnYzElDWNFazB9z9499BMwHG4BIYNcvwdWgB/RcRWj0EfKPS&#10;wxmJmHY4+yHSvsp2EM6B4PLevG9k20wwIBXCG9jKoPDGccwgvGki1BIgtvR+D4CBA8H5KWkYFAqF&#10;QqHIN/GIi7U7tB63877h1YPlZwIGpn/N+xY5/rHSC+l0bBXZkvzoFI+ZWtXVaCOiUxtyyV4GEfIp&#10;2wOzf+Edzd2LwIB0D29g+9P6T49yr7NJM+BrCa333WAgpEPLfCwcplAoFAqFM1r3W/GW5EhMr44H&#10;TgZnfQflzkSPbYJ2i5nArB+h/84EV/anfRKt3gLlzlgJL3KSQZIzrklwRU/u4x3TZZAx9BneQCSw&#10;eButL07h42sJ+Y9ikT32s7UVCoVCocgroWU94ZbkOVqP26DRIifmPw6bkA8ipxK15CSDEgvbds+8&#10;8GF48yRwDEzD6e4wyx1qGfzc18BsTHYemPM7qyVICEW2zQCbdIIzvyVhxjsqFAqFQlEYYoEauCt5&#10;TmBmljlu6pG8L3TdoRWJBGooJxlEJHIiOSfw6HAluJjV28AGvogZo18DA4a5L/naJrEGUFlTvjax&#10;aGJNyhKA8ZDOG6Sj973XOTePQqFQKBR5xRjmLimoOzq2tl0YrsgJrx+NG+IpVt5/IlcZRER2OOb3&#10;LG9mHkwm44msHqz1wBdI0cMbmAHhMBs/zC0rRqTn+dV63hHlslFHa/aAARCt3sqMFQqFQqEoPC7n&#10;NbujtAZHM2ivOCw7kSNa1xtZFiUPZBAhzOnMKGuCJafRhzwF0XzlKe94AN4yboZ9ndqAQYKKFqFp&#10;nwXGvoHlqUSPKQ2kUCgUivonvGE83KE8Qet6EzRUQkSP78p+JUFHIltnsFa8kUEJ1TboMWhGiso2&#10;sZMpn7EIEjFoxgHG4bXDwUCS0F8DqNsQTaFQKBSKwhOPmYFpX8N9KndKPR9ehs9NWRGc8yvfhDcy&#10;yEIf+Cg0loGyJiY33Z8RP+a03iQYE6KFNRwITvsSgigUCoVCUb/4KqVz3mSkw5XmnkUQvxQJrejj&#10;8EHJLaG1ydVLLbyUQURgssTqfacJrR4M7ozgTPuMCP5JH4Glhash5cEFKlOiQqFQKIqOWLA28yAT&#10;CYzBT5oHV0Pw0oXUgq9ja9hG9zQOLqqEyITHMihuhgKzf0lr2wbnXygeDdssuFHWVJTkMB4JBGf/&#10;hPZ2xPRj6luYQqFQKIoTuv1FD6yCO5cr6G7Y8NbGjgdO+vrcB1vqgooWMd9h27u/xzLIIrJthjHi&#10;JeyERXkz/9i3YqlTw0QEl3TxT/zQGPacMexZ+iOmHQEDILx2mDH0GWzRoqyJf6L9mySFQqFQKIqN&#10;4MIO/nHv+jo6pqTh0PvcSzfKaPV2iNOQMA+to23Ue98D2y6kY2v/+HdDK/tDHJ68yCAiHtLMg6vp&#10;V0ym9ul0VXBxF/PQ2rgZAmNn4sGTJAOhUEQscJLa9Y9/L7kXypuG/+rHT9pXKBQKhaL4SbwZOrqJ&#10;bmrhdcOMwfbzkIyx75i7F5BNrPYAuDdUYrX7aXtpq2nbbZc31XvdEVralWyiRzfGoxFwTyEe+/8W&#10;KJZ46QJoAQAAAABJRU5ErkJgglBLAQItABQABgAIAAAAIQCxgme2CgEAABMCAAATAAAAAAAAAAAA&#10;AAAAAAAAAABbQ29udGVudF9UeXBlc10ueG1sUEsBAi0AFAAGAAgAAAAhADj9If/WAAAAlAEAAAsA&#10;AAAAAAAAAAAAAAAAOwEAAF9yZWxzLy5yZWxzUEsBAi0AFAAGAAgAAAAhAL+/R88zNAAATZIBAA4A&#10;AAAAAAAAAAAAAAAAOgIAAGRycy9lMm9Eb2MueG1sUEsBAi0AFAAGAAgAAAAhAKomDr68AAAAIQEA&#10;ABkAAAAAAAAAAAAAAAAAmTYAAGRycy9fcmVscy9lMm9Eb2MueG1sLnJlbHNQSwECLQAUAAYACAAA&#10;ACEAaVF0VuMAAAANAQAADwAAAAAAAAAAAAAAAACMNwAAZHJzL2Rvd25yZXYueG1sUEsBAi0ACgAA&#10;AAAAAAAhAMYVnkWTYwAAk2MAABQAAAAAAAAAAAAAAAAAnDgAAGRycy9tZWRpYS9pbWFnZTEucG5n&#10;UEsFBgAAAAAGAAYAfAEAAGGcAAAAAA==&#10;">
                <v:shape id="Freeform 9" o:spid="_x0000_s1027" style="position:absolute;width:111385;height:13296;visibility:visible;mso-wrap-style:square;v-text-anchor:top" coordsize="17541,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HhHwgAAANoAAAAPAAAAZHJzL2Rvd25yZXYueG1sRI/BasMw&#10;EETvhfyD2EAvJZEbaAlOFJOEBHppoXY+YLE2lom1siU1dv++KhR6HGbmDbMtJtuJO/nQOlbwvMxA&#10;ENdOt9wouFTnxRpEiMgaO8ek4JsCFLvZwxZz7Ub+pHsZG5EgHHJUYGLscylDbchiWLqeOHlX5y3G&#10;JH0jtccxwW0nV1n2Ki22nBYM9nQ0VN/KL6vAutGY4eno7O1QTe/DR39C/6LU43zab0BEmuJ/+K/9&#10;phWs4PdKugFy9wMAAP//AwBQSwECLQAUAAYACAAAACEA2+H2y+4AAACFAQAAEwAAAAAAAAAAAAAA&#10;AAAAAAAAW0NvbnRlbnRfVHlwZXNdLnhtbFBLAQItABQABgAIAAAAIQBa9CxbvwAAABUBAAALAAAA&#10;AAAAAAAAAAAAAB8BAABfcmVscy8ucmVsc1BLAQItABQABgAIAAAAIQBGXHhHwgAAANoAAAAPAAAA&#10;AAAAAAAAAAAAAAcCAABkcnMvZG93bnJldi54bWxQSwUGAAAAAAMAAwC3AAAA9gIAAAAA&#10;" path="m4,l,2424r11312,l11269,2388r-35,-39l11205,2306r-21,-46l11173,2217r-10,-46l11159,2125r-3,-89l11156,1367r355,l11511,2071r,36l11518,2143r3,14l11528,2175r11,17l11553,2207r25,17l11606,2239r29,7l11667,2246r39,-4l11734,2235r29,-14l11780,2207r14,-15l11805,2175r7,-15l11816,2143r7,-36l11823,2071r,-704l12181,1367r,601l12178,2068r-4,57l12164,2178r-15,57l12139,2260r-14,29l12110,2313r-17,25l12071,2363r-21,25l12007,2424r536,l12515,2399r-28,-21l12462,2353r-22,-29l12419,2296r-18,-29l12366,2207r-25,-64l12323,2075r-10,-71l12309,1936r4,-57l12320,1822r10,-53l12348,1712r21,-50l12394,1609r32,-46l12458,1516r39,-39l12543,1438r47,-32l12643,1377r57,-21l12760,1342r64,-11l12895,1328r64,l13019,1338r64,15l13140,1370r56,29l13250,1427r49,39l13346,1509r31,36l13402,1577r22,32l13441,1641r-298,146l13129,1762r-14,-32l13094,1701r-22,-32l13040,1644r-17,-14l13005,1623r-21,-11l12962,1609r-25,-7l12909,1602r-28,3l12856,1609r-22,7l12813,1623r-32,21l12756,1662r-28,32l12710,1730r-18,35l12682,1805r-4,32l12675,1869r-4,46l12675,1979r10,57l12692,2064r11,29l12714,2118r10,25l12742,2164r18,18l12778,2200r21,14l12824,2224r25,11l12881,2239r28,3l12941,2239r25,-4l12991,2228r24,-11l13033,2207r18,-15l13083,2164r21,-32l13122,2100r18,-43l13441,2203r-21,39l13395,2281r-28,40l13331,2363r-35,32l13257,2424r326,l13583,1367r355,l13938,2196r465,l14403,2424r3134,l17541,,4,xe" fillcolor="white [3201]" strokecolor="#95b3d7 [1940]" strokeweight="1pt">
                  <v:fill color2="#b8cce4 [1300]" rotate="t" focus="100%" type="gradient"/>
                  <v:shadow on="t" color="#243f60 [1604]" opacity=".5" offset="1pt"/>
                  <v:path arrowok="t" o:connecttype="custom" o:connectlocs="45612669,7293547;45439282,7185226;45096542,6800087;44995736,6393890;46415084,4113154;46415084,6339729;46483632,6544336;46584438,6640617;46915081,6757966;47201370,6745932;47499756,6640617;47600562,6544336;47673142,6339729;49116683,4113154;49104586,6222380;48987651,6724869;48830394,6959562;48588460,7185226;50576353,7293547;50350548,7155140;50076355,6908407;49761841,6448050;49632809,5825211;49677164,5482198;49874744,5000772;50233613,4561477;50765868,4230498;51451348,4037930;51995700,3995805;52753761,4071028;53427145,4293686;53814239,4540414;54128754,4841302;52995695,5376883;52798116,5118121;52511827,4904491;52265860,4841302;52052152,4820239;51749734,4862365;51435219,5000772;51249736,5205379;51120705,5527329;51092479,5762022;51177156,6210345;51306188,6448050;51523929,6619554;51810217,6724869;52052152,6745932;52382795,6703806;52624729,6595485;52911018,6318666;54197302,6628583;53898916,6983631;53612628,7206289;54769880,4113154;58076314,6607520;70729475,0" o:connectangles="0,0,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8" type="#_x0000_t75" style="position:absolute;left:20434;top:2385;width:29039;height:4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OXEwwAAANoAAAAPAAAAZHJzL2Rvd25yZXYueG1sRI9Ba4NA&#10;FITvhfyH5QVyq2sakGCzSggIoU2hNe391X1RiftW3G3Uf58tFHocZuYbZpdPphM3GlxrWcE6ikEQ&#10;V1a3XCv4PBePWxDOI2vsLJOCmRzk2eJhh6m2I3/QrfS1CBB2KSpovO9TKV3VkEEX2Z44eBc7GPRB&#10;DrXUA44Bbjr5FMeJNNhyWGiwp0ND1bX8MQrG18NlektcsXmZv7fvzKcvX5yUWi2n/TMIT5P/D/+1&#10;j1rBBn6vhBsgszsAAAD//wMAUEsBAi0AFAAGAAgAAAAhANvh9svuAAAAhQEAABMAAAAAAAAAAAAA&#10;AAAAAAAAAFtDb250ZW50X1R5cGVzXS54bWxQSwECLQAUAAYACAAAACEAWvQsW78AAAAVAQAACwAA&#10;AAAAAAAAAAAAAAAfAQAAX3JlbHMvLnJlbHNQSwECLQAUAAYACAAAACEAtRzlxMMAAADaAAAADwAA&#10;AAAAAAAAAAAAAAAHAgAAZHJzL2Rvd25yZXYueG1sUEsFBgAAAAADAAMAtwAAAPcCAAAAAA==&#10;">
                  <v:imagedata r:id="rId9" o:title="" chromakey="#fffefd"/>
                  <v:path arrowok="t"/>
                </v:shape>
                <v:shapetype id="_x0000_t202" coordsize="21600,21600" o:spt="202" path="m,l,21600r21600,l21600,xe">
                  <v:stroke joinstyle="miter"/>
                  <v:path gradientshapeok="t" o:connecttype="rect"/>
                </v:shapetype>
                <v:shape id="Text Box 21" o:spid="_x0000_s1029" type="#_x0000_t202" style="position:absolute;left:22581;top:13835;width:6629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rsidR="00C9631B" w:rsidRPr="000E6C4B" w:rsidRDefault="00C9631B" w:rsidP="00096E4D">
                        <w:pPr>
                          <w:pStyle w:val="Footer"/>
                          <w:jc w:val="center"/>
                        </w:pPr>
                        <w:r w:rsidRPr="000E6C4B">
                          <w:t xml:space="preserve">General </w:t>
                        </w:r>
                        <w:r w:rsidRPr="000E6C4B">
                          <w:sym w:font="Wingdings" w:char="F028"/>
                        </w:r>
                        <w:r>
                          <w:t>+44 (0)20 3448</w:t>
                        </w:r>
                        <w:r w:rsidR="006F541E">
                          <w:t xml:space="preserve"> </w:t>
                        </w:r>
                        <w:r>
                          <w:t>4362</w:t>
                        </w:r>
                        <w:r w:rsidRPr="000E6C4B">
                          <w:t xml:space="preserve">   </w:t>
                        </w:r>
                        <w:r w:rsidRPr="000E6C4B">
                          <w:sym w:font="Wingdings" w:char="F09F"/>
                        </w:r>
                        <w:r w:rsidRPr="000E6C4B">
                          <w:t xml:space="preserve"> </w:t>
                        </w:r>
                        <w:r>
                          <w:t xml:space="preserve">  Fax</w:t>
                        </w:r>
                        <w:r w:rsidR="00F22496">
                          <w:t>: +</w:t>
                        </w:r>
                        <w:r>
                          <w:t>44 (0)20 7813 1445</w:t>
                        </w:r>
                        <w:r w:rsidRPr="000E6C4B">
                          <w:t xml:space="preserve">  </w:t>
                        </w:r>
                        <w:r w:rsidRPr="000E6C4B">
                          <w:sym w:font="Wingdings" w:char="F09F"/>
                        </w:r>
                        <w:r w:rsidRPr="000E6C4B">
                          <w:t xml:space="preserve">  Principals </w:t>
                        </w:r>
                        <w:r w:rsidRPr="000E6C4B">
                          <w:sym w:font="Wingdings" w:char="F028"/>
                        </w:r>
                        <w:r w:rsidRPr="000E6C4B">
                          <w:t xml:space="preserve">+44 (0)20 </w:t>
                        </w:r>
                        <w:r>
                          <w:t>3448</w:t>
                        </w:r>
                        <w:r w:rsidR="006F541E">
                          <w:t xml:space="preserve"> </w:t>
                        </w:r>
                        <w:r>
                          <w:t>4347</w:t>
                        </w:r>
                        <w:r w:rsidRPr="000E6C4B">
                          <w:t xml:space="preserve">   </w:t>
                        </w:r>
                        <w:r w:rsidRPr="000E6C4B">
                          <w:sym w:font="Wingdings" w:char="F09F"/>
                        </w:r>
                        <w:r>
                          <w:t xml:space="preserve"> </w:t>
                        </w:r>
                        <w:r w:rsidRPr="000E6C4B">
                          <w:t>http://www.fil.ion.ucl.ac.uk</w:t>
                        </w:r>
                      </w:p>
                    </w:txbxContent>
                  </v:textbox>
                </v:shape>
                <v:group id="Group 45" o:spid="_x0000_s1030" style="position:absolute;left:67188;top:7235;width:2572;height:3029" coordorigin="7372,1273" coordsize="405,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3" o:spid="_x0000_s1031" style="position:absolute;left:7383;top:1476;width:387;height:75;visibility:visible;mso-wrap-style:square;v-text-anchor:top" coordsize="3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m+LvgAAANoAAAAPAAAAZHJzL2Rvd25yZXYueG1sRI/NCsIw&#10;EITvgu8QVvCmqR5EqrEUseDBiz94Xpu1LTab0kRb394IgsdhZr5h1klvavGi1lWWFcymEQji3OqK&#10;CwWXczZZgnAeWWNtmRS8yUGyGQ7WGGvb8ZFeJ1+IAGEXo4LS+yaW0uUlGXRT2xAH725bgz7ItpC6&#10;xS7ATS3nUbSQBisOCyU2tC0pf5yeRsHtejTZ/X1I+0OVo39i3V13mVLjUZ+uQHjq/T/8a++1ggV8&#10;r4QbIDcfAAAA//8DAFBLAQItABQABgAIAAAAIQDb4fbL7gAAAIUBAAATAAAAAAAAAAAAAAAAAAAA&#10;AABbQ29udGVudF9UeXBlc10ueG1sUEsBAi0AFAAGAAgAAAAhAFr0LFu/AAAAFQEAAAsAAAAAAAAA&#10;AAAAAAAAHwEAAF9yZWxzLy5yZWxzUEsBAi0AFAAGAAgAAAAhANBGb4u+AAAA2gAAAA8AAAAAAAAA&#10;AAAAAAAABwIAAGRycy9kb3ducmV2LnhtbFBLBQYAAAAAAwADALcAAADyAgAAAAA=&#10;" path="m387,43r,l191,,,43,3,53r4,4l10,71r,4l17,75r348,l372,75r4,-4l380,57r,-4l383,53r4,-10xe" fillcolor="black" stroked="f">
                    <v:path arrowok="t" o:connecttype="custom" o:connectlocs="387,43;387,43;191,0;191,0;0,43;0,43;0,43;3,53;3,53;3,53;3,53;3,53;7,57;10,71;10,71;10,75;10,75;17,75;365,75;365,75;372,75;372,75;376,71;380,57;380,57;380,53;383,53;383,53;383,53;387,43;387,43;387,43;387,43" o:connectangles="0,0,0,0,0,0,0,0,0,0,0,0,0,0,0,0,0,0,0,0,0,0,0,0,0,0,0,0,0,0,0,0,0"/>
                  </v:shape>
                  <v:shape id="Freeform 4" o:spid="_x0000_s1032" style="position:absolute;left:7720;top:1547;width:28;height:139;visibility:visible;mso-wrap-style:square;v-text-anchor:top" coordsize="2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InsxQAAANoAAAAPAAAAZHJzL2Rvd25yZXYueG1sRI9Ba8JA&#10;FITvhf6H5RV6CWZTkbbErFKKggcv0R56fGRfsqnZtyG70dhf7wqFHoeZ+YYp1pPtxJkG3zpW8JJm&#10;IIgrp1tuFHwdt7N3ED4ga+wck4IreVivHh8KzLW7cEnnQ2hEhLDPUYEJoc+l9JUhiz51PXH0ajdY&#10;DFEOjdQDXiLcdnKeZa/SYstxwWBPn4aq02G0Cupdnezx14ztItmcfq6babTfpVLPT9PHEkSgKfyH&#10;/9o7reAN7lfiDZCrGwAAAP//AwBQSwECLQAUAAYACAAAACEA2+H2y+4AAACFAQAAEwAAAAAAAAAA&#10;AAAAAAAAAAAAW0NvbnRlbnRfVHlwZXNdLnhtbFBLAQItABQABgAIAAAAIQBa9CxbvwAAABUBAAAL&#10;AAAAAAAAAAAAAAAAAB8BAABfcmVscy8ucmVsc1BLAQItABQABgAIAAAAIQD6jInsxQAAANoAAAAP&#10;AAAAAAAAAAAAAAAAAAcCAABkcnMvZG93bnJldi54bWxQSwUGAAAAAAMAAwC3AAAA+QIAAAAA&#10;" path="m28,7r,l28,4,28,,,,,4,,7r,4l3,15r,3l,18r3,4l3,25r,107l,132r,4l,139r28,l28,136r-3,l25,132,25,25r,-3l25,18r,-3l25,11r,-4l28,7xe" fillcolor="black" stroked="f">
                    <v:path arrowok="t" o:connecttype="custom" o:connectlocs="28,7;28,4;28,0;0,0;0,7;0,7;0,7;0,7;3,15;3,18;3,18;0,18;3,22;3,22;3,22;3,22;3,22;3,25;3,132;0,132;0,136;0,136;0,136;0,136;0,136;28,139;28,136;28,136;25,136;25,136;25,132;25,132;25,132;25,25;25,22;25,22;25,22;25,22;25,22;25,18;25,18;25,18;25,15;25,7;28,7" o:connectangles="0,0,0,0,0,0,0,0,0,0,0,0,0,0,0,0,0,0,0,0,0,0,0,0,0,0,0,0,0,0,0,0,0,0,0,0,0,0,0,0,0,0,0,0,0"/>
                  </v:shape>
                  <v:shape id="Freeform 5" o:spid="_x0000_s1033" style="position:absolute;left:7656;top:1547;width:28;height:139;visibility:visible;mso-wrap-style:square;v-text-anchor:top" coordsize="2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x2evwAAANoAAAAPAAAAZHJzL2Rvd25yZXYueG1sRE/LisIw&#10;FN0P+A/hCm5EU2UYpBpFRMGFGx8Ll5fmtqk2N6VJtfr1ZjHg8nDei1VnK/GgxpeOFUzGCQjizOmS&#10;CwWX8240A+EDssbKMSl4kYfVsvezwFS7Jx/pcQqFiCHsU1RgQqhTKX1myKIfu5o4crlrLIYIm0Lq&#10;Bp8x3FZymiR/0mLJscFgTRtD2f3UWgX5Ph8e8G3a8ne4vd9e266116NSg363noMI1IWv+N+91wri&#10;1ngl3gC5/AAAAP//AwBQSwECLQAUAAYACAAAACEA2+H2y+4AAACFAQAAEwAAAAAAAAAAAAAAAAAA&#10;AAAAW0NvbnRlbnRfVHlwZXNdLnhtbFBLAQItABQABgAIAAAAIQBa9CxbvwAAABUBAAALAAAAAAAA&#10;AAAAAAAAAB8BAABfcmVscy8ucmVsc1BLAQItABQABgAIAAAAIQCLEx2evwAAANoAAAAPAAAAAAAA&#10;AAAAAAAAAAcCAABkcnMvZG93bnJldi54bWxQSwUGAAAAAAMAAwC3AAAA8wIAAAAA&#10;" path="m28,7r,l28,4,28,,,,,4,,7r4,4l4,15r,3l4,22r,3l4,132r,4l,136r,3l28,139r,-3l25,136r,-4l25,25r,-3l25,18r,-3l25,11,28,7xe" fillcolor="black" stroked="f">
                    <v:path arrowok="t" o:connecttype="custom" o:connectlocs="28,7;28,4;28,0;0,0;0,7;0,7;0,7;0,7;4,15;4,18;4,18;4,18;4,22;4,22;4,22;4,22;4,22;4,25;4,132;4,132;4,136;4,136;0,136;0,136;0,136;28,139;28,136;28,136;28,136;25,136;25,132;25,132;25,132;25,25;25,22;25,22;25,22;25,22;25,22;25,18;25,18;25,18;25,15;28,7;28,7" o:connectangles="0,0,0,0,0,0,0,0,0,0,0,0,0,0,0,0,0,0,0,0,0,0,0,0,0,0,0,0,0,0,0,0,0,0,0,0,0,0,0,0,0,0,0,0,0"/>
                  </v:shape>
                  <v:shape id="Freeform 6" o:spid="_x0000_s1034" style="position:absolute;left:7592;top:1547;width:29;height:139;visibility:visible;mso-wrap-style:square;v-text-anchor:top" coordsize="29,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PofxQAAANoAAAAPAAAAZHJzL2Rvd25yZXYueG1sRI9Ba8JA&#10;FITvQv/D8gq96aYeikZXKS3SHjTaaOz1NfuapGbfhuyq8d+7QsHjMDPfMNN5Z2pxotZVlhU8DyIQ&#10;xLnVFRcKdttFfwTCeWSNtWVScCEH89lDb4qxtmf+olPqCxEg7GJUUHrfxFK6vCSDbmAb4uD92tag&#10;D7ItpG7xHOCmlsMoepEGKw4LJTb0VlJ+SI9GQbLK9Orjm9P1fnPIsmWyff9J/pR6euxeJyA8df4e&#10;/m9/agVjuF0JN0DOrgAAAP//AwBQSwECLQAUAAYACAAAACEA2+H2y+4AAACFAQAAEwAAAAAAAAAA&#10;AAAAAAAAAAAAW0NvbnRlbnRfVHlwZXNdLnhtbFBLAQItABQABgAIAAAAIQBa9CxbvwAAABUBAAAL&#10;AAAAAAAAAAAAAAAAAB8BAABfcmVscy8ucmVsc1BLAQItABQABgAIAAAAIQAGlPofxQAAANoAAAAP&#10;AAAAAAAAAAAAAAAAAAcCAABkcnMvZG93bnJldi54bWxQSwUGAAAAAAMAAwC3AAAA+QIAAAAA&#10;" path="m29,7r,l29,4,29,,,,,4,,7r4,l4,11r,4l4,18r,4l4,25r,107l4,136r-4,l,139r29,l29,136r,-4l25,132,25,25r,-3l29,18r-4,l25,15r4,-4l29,7xe" fillcolor="black" stroked="f">
                    <v:path arrowok="t" o:connecttype="custom" o:connectlocs="29,7;29,4;29,0;0,0;0,7;0,7;0,7;4,7;4,15;4,18;4,18;4,18;4,22;4,22;4,22;4,22;4,22;4,25;4,132;4,132;4,136;4,136;4,136;0,136;0,136;29,139;29,136;29,136;29,136;29,136;29,132;29,132;25,132;25,25;25,22;25,22;25,22;25,22;25,22;29,18;25,18;25,18;25,15;29,7;29,7" o:connectangles="0,0,0,0,0,0,0,0,0,0,0,0,0,0,0,0,0,0,0,0,0,0,0,0,0,0,0,0,0,0,0,0,0,0,0,0,0,0,0,0,0,0,0,0,0"/>
                  </v:shape>
                  <v:shape id="Freeform 7" o:spid="_x0000_s1035" style="position:absolute;left:7528;top:1547;width:32;height:139;visibility:visible;mso-wrap-style:square;v-text-anchor:top" coordsize="3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6iowgAAANsAAAAPAAAAZHJzL2Rvd25yZXYueG1sRI/NasMw&#10;EITvhb6D2EIupZHjQylulJAfDLk67QNsrK1laq2EpCTu23cPhd52mdmZb9fb2U/qRimPgQ2slhUo&#10;4j7YkQcDnx/tyxuoXJAtToHJwA9l2G4eH9bY2HDnjm7nMigJ4dygAVdKbLTOvSOPeRkisWhfIXks&#10;sqZB24R3CfeTrqvqVXscWRocRjo46r/PV28gthd+pvF47Lo45XS47Ou6dcYsnubdO6hCc/k3/12f&#10;rOALvfwiA+jNLwAAAP//AwBQSwECLQAUAAYACAAAACEA2+H2y+4AAACFAQAAEwAAAAAAAAAAAAAA&#10;AAAAAAAAW0NvbnRlbnRfVHlwZXNdLnhtbFBLAQItABQABgAIAAAAIQBa9CxbvwAAABUBAAALAAAA&#10;AAAAAAAAAAAAAB8BAABfcmVscy8ucmVsc1BLAQItABQABgAIAAAAIQA6U6iowgAAANsAAAAPAAAA&#10;AAAAAAAAAAAAAAcCAABkcnMvZG93bnJldi54bWxQSwUGAAAAAAMAAwC3AAAA9gIAAAAA&#10;" path="m32,7r,l32,4,32,,,,,4,,7r4,l4,11r3,4l7,18r-3,l4,22r3,l7,25r,107l4,132r,4l,136r,3l32,139r,-3l29,136r,-4l25,132,25,25r,-3l29,22r,-4l25,18r,-3l29,11r,-4l32,7xe" fillcolor="black" stroked="f">
                    <v:path arrowok="t" o:connecttype="custom" o:connectlocs="32,7;32,4;32,0;0,0;0,7;0,7;4,7;4,7;7,15;7,18;4,18;4,18;4,22;4,22;4,22;4,22;7,22;7,25;7,132;4,132;4,136;4,136;4,136;4,136;0,136;32,139;32,136;29,136;29,136;29,136;29,132;29,132;25,132;25,25;25,22;25,22;29,22;29,22;29,22;29,18;29,18;25,18;25,15;29,7;29,7" o:connectangles="0,0,0,0,0,0,0,0,0,0,0,0,0,0,0,0,0,0,0,0,0,0,0,0,0,0,0,0,0,0,0,0,0,0,0,0,0,0,0,0,0,0,0,0,0"/>
                  </v:shape>
                  <v:shape id="Freeform 8" o:spid="_x0000_s1036" style="position:absolute;left:7464;top:1547;width:32;height:139;visibility:visible;mso-wrap-style:square;v-text-anchor:top" coordsize="3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w0zvwAAANsAAAAPAAAAZHJzL2Rvd25yZXYueG1sRE9LasMw&#10;EN0HcgcxgW5CLceLUtzIoU0wdOu0BxhbU8vUGglJSZzbV4VCd/N439kfFjuLK4U4OVawK0oQxIPT&#10;E48KPj/ax2cQMSFrnB2TgjtFODTr1R5r7W7c0fWcRpFDONaowKTkaynjYMhiLJwnztyXCxZThmGU&#10;OuAth9tZVmX5JC1OnBsMejoaGr7PF6vAtz1vaTqdus7PMRz7t6pqjVIPm+X1BUSiJf2L/9zvOs/f&#10;we8v+QDZ/AAAAP//AwBQSwECLQAUAAYACAAAACEA2+H2y+4AAACFAQAAEwAAAAAAAAAAAAAAAAAA&#10;AAAAW0NvbnRlbnRfVHlwZXNdLnhtbFBLAQItABQABgAIAAAAIQBa9CxbvwAAABUBAAALAAAAAAAA&#10;AAAAAAAAAB8BAABfcmVscy8ucmVsc1BLAQItABQABgAIAAAAIQBVHw0zvwAAANsAAAAPAAAAAAAA&#10;AAAAAAAAAAcCAABkcnMvZG93bnJldi54bWxQSwUGAAAAAAMAAwC3AAAA8wIAAAAA&#10;" path="m32,7r,l32,4,32,,4,,,4,,7r4,l4,11r3,4l7,18r-3,l4,22r3,l7,25r,107l4,132r,4l4,139r28,l32,136r-3,l29,132,29,25r,-3l29,18,25,15r4,-4l29,7r3,xe" fillcolor="black" stroked="f">
                    <v:path arrowok="t" o:connecttype="custom" o:connectlocs="32,7;32,4;32,0;4,0;0,7;4,7;4,7;4,7;7,15;7,18;7,18;4,18;4,22;4,22;7,22;7,22;7,22;7,25;7,132;4,132;4,136;4,136;4,136;4,136;4,136;32,139;32,136;32,136;29,136;29,136;29,132;29,132;29,132;29,25;29,22;29,22;29,22;29,22;29,22;29,18;29,18;29,18;25,15;29,7;29,7" o:connectangles="0,0,0,0,0,0,0,0,0,0,0,0,0,0,0,0,0,0,0,0,0,0,0,0,0,0,0,0,0,0,0,0,0,0,0,0,0,0,0,0,0,0,0,0,0"/>
                  </v:shape>
                  <v:shape id="Freeform 9" o:spid="_x0000_s1037" style="position:absolute;left:7404;top:1547;width:28;height:139;visibility:visible;mso-wrap-style:square;v-text-anchor:top" coordsize="2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GTwgAAANsAAAAPAAAAZHJzL2Rvd25yZXYueG1sRE9Li8Iw&#10;EL4L+x/CLHgRTVdElmoUWRQ87MXHYY9DM22qzaQ0aa37640geJuP7znLdW8r0VHjS8cKviYJCOLM&#10;6ZILBefTbvwNwgdkjZVjUnAnD+vVx2CJqXY3PlB3DIWIIexTVGBCqFMpfWbIop+4mjhyuWsshgib&#10;QuoGbzHcVnKaJHNpseTYYLCmH0PZ9dhaBfk+H/3iv2nL2Wh7vdy3fWv/DkoNP/vNAkSgPrzFL/de&#10;x/lTeP4SD5CrBwAAAP//AwBQSwECLQAUAAYACAAAACEA2+H2y+4AAACFAQAAEwAAAAAAAAAAAAAA&#10;AAAAAAAAW0NvbnRlbnRfVHlwZXNdLnhtbFBLAQItABQABgAIAAAAIQBa9CxbvwAAABUBAAALAAAA&#10;AAAAAAAAAAAAAB8BAABfcmVscy8ucmVsc1BLAQItABQABgAIAAAAIQB/S2GTwgAAANsAAAAPAAAA&#10;AAAAAAAAAAAAAAcCAABkcnMvZG93bnJldi54bWxQSwUGAAAAAAMAAwC3AAAA9gIAAAAA&#10;" path="m28,7r,l28,4,28,,,,,4,,7r,4l4,15r,3l4,22r,3l4,132r,4l,136r,3l28,139r,-3l25,136r,-4l25,25r,-3l25,18r,-3l25,11,28,7xe" fillcolor="black" stroked="f">
                    <v:path arrowok="t" o:connecttype="custom" o:connectlocs="28,7;28,4;28,0;0,0;0,7;0,7;0,7;0,7;4,15;4,18;4,18;4,18;4,22;4,22;4,22;4,22;4,22;4,25;4,132;4,132;4,136;4,136;0,136;0,136;0,136;28,139;28,136;28,136;25,136;25,136;25,132;25,132;25,132;25,25;25,22;25,22;25,22;25,22;25,22;25,18;25,18;25,18;25,15;28,7;28,7" o:connectangles="0,0,0,0,0,0,0,0,0,0,0,0,0,0,0,0,0,0,0,0,0,0,0,0,0,0,0,0,0,0,0,0,0,0,0,0,0,0,0,0,0,0,0,0,0"/>
                  </v:shape>
                  <v:shape id="Freeform 10" o:spid="_x0000_s1038" style="position:absolute;left:7486;top:1273;width:181;height:210;visibility:visible;mso-wrap-style:square;v-text-anchor:top" coordsize="18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0k6wQAAANsAAAAPAAAAZHJzL2Rvd25yZXYueG1sRE/dasIw&#10;FL4X9g7hDHan6eaQ0RmlDBTZxZjVBzg0x7YsOWmT2HZvvwjC7s7H93vW28kaMZAPrWMFz4sMBHHl&#10;dMu1gvNpN38DESKyRuOYFPxSgO3mYbbGXLuRjzSUsRYphEOOCpoYu1zKUDVkMSxcR5y4i/MWY4K+&#10;ltrjmMKtkS9ZtpIWW04NDXb00VD1U16tAlN8fu3pjKZc+u/XfX3pg9z1Sj09TsU7iEhT/Bff3Qed&#10;5i/h9ks6QG7+AAAA//8DAFBLAQItABQABgAIAAAAIQDb4fbL7gAAAIUBAAATAAAAAAAAAAAAAAAA&#10;AAAAAABbQ29udGVudF9UeXBlc10ueG1sUEsBAi0AFAAGAAgAAAAhAFr0LFu/AAAAFQEAAAsAAAAA&#10;AAAAAAAAAAAAHwEAAF9yZWxzLy5yZWxzUEsBAi0AFAAGAAgAAAAhAH3zSTrBAAAA2wAAAA8AAAAA&#10;AAAAAAAAAAAABwIAAGRycy9kb3ducmV2LnhtbFBLBQYAAAAAAwADALcAAAD1AgAAAAA=&#10;" path="m181,168r,l177,168r,-4l174,164r-4,l170,160r,-3l166,157r,-22l163,118,152,103,145,89,135,82,117,71r-4,-3l106,64r,-3l110,61r,-4l106,54r-3,l103,50r,-21l103,25r,-3l103,18r-4,l92,11r,-4l92,4,88,r,4l88,7r-3,l85,11r-7,7l78,22r,3l78,29r,21l78,54r-4,l71,54r,3l71,61r3,l74,64r-3,l67,68r-3,3l46,82,35,89r-7,14l17,118r-3,17l14,157r-4,l10,160r-3,4l3,164r,4l,168r,3l3,175r,3l7,178r,14l3,196r,14l88,189r89,21l177,196r-3,l174,192r,-14l177,178r,-3l181,171r,-3xe" fillcolor="black" stroked="f">
                    <v:path arrowok="t" o:connecttype="custom" o:connectlocs="177,168;177,164;170,164;170,157;166,157;152,103;117,71;106,64;106,61;110,57;103,54;103,50;103,29;103,29;103,25;103,22;103,22;103,18;99,18;92,7;92,7;92,4;88,4;88,7;85,7;78,18;78,18;78,22;78,22;78,25;78,29;78,29;78,50;74,54;71,61;74,61;71,64;64,71;28,103;14,157;10,157;7,164;3,164;3,168;0,168;0,171;3,178;3,196;3,196;177,210;177,196;174,178;177,175;181,171;181,168" o:connectangles="0,0,0,0,0,0,0,0,0,0,0,0,0,0,0,0,0,0,0,0,0,0,0,0,0,0,0,0,0,0,0,0,0,0,0,0,0,0,0,0,0,0,0,0,0,0,0,0,0,0,0,0,0,0,0"/>
                  </v:shape>
                  <v:shape id="Freeform 11" o:spid="_x0000_s1039" style="position:absolute;left:7372;top:1686;width:405;height:64;visibility:visible;mso-wrap-style:square;v-text-anchor:top" coordsize="4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1uvxgAAANsAAAAPAAAAZHJzL2Rvd25yZXYueG1sRI9Bb8Iw&#10;DIXvk/gPkZF2GymThqZCQIAAoU07rPADTOM1HY3TNQG6/fr5MGk3W+/5vc+zRe8bdaUu1oENjEcZ&#10;KOIy2JorA8fD9uEZVEzIFpvAZOCbIizmg7sZ5jbc+J2uRaqUhHDM0YBLqc21jqUjj3EUWmLRPkLn&#10;McnaVdp2eJNw3+jHLJtojzVLg8OW1o7Kc3HxBvanT1f8vGxS9tVPXnfHp9Xp8uaMuR/2yymoRH36&#10;N/9d763gC6z8IgPo+S8AAAD//wMAUEsBAi0AFAAGAAgAAAAhANvh9svuAAAAhQEAABMAAAAAAAAA&#10;AAAAAAAAAAAAAFtDb250ZW50X1R5cGVzXS54bWxQSwECLQAUAAYACAAAACEAWvQsW78AAAAVAQAA&#10;CwAAAAAAAAAAAAAAAAAfAQAAX3JlbHMvLnJlbHNQSwECLQAUAAYACAAAACEAnAdbr8YAAADbAAAA&#10;DwAAAAAAAAAAAAAAAAAHAgAAZHJzL2Rvd25yZXYueG1sUEsFBgAAAAADAAMAtwAAAPoCAAAAAA==&#10;" path="m391,36r,-25l376,11,376,,32,r,11l18,11r,25l,36,,64r405,l405,36r-14,xe" fillcolor="black" stroked="f">
                    <v:path arrowok="t" o:connecttype="custom" o:connectlocs="391,36;391,11;376,11;376,0;32,0;32,11;18,11;18,36;0,36;0,64;405,64;405,36;391,36" o:connectangles="0,0,0,0,0,0,0,0,0,0,0,0,0"/>
                  </v:shape>
                </v:group>
                <v:shape id="Text Box 2" o:spid="_x0000_s1040" type="#_x0000_t202" style="position:absolute;left:24092;top:6838;width:23609;height:6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jAwQAAANsAAAAPAAAAZHJzL2Rvd25yZXYueG1sRI9Ba8JA&#10;FITvBf/D8gq91Y2K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JFBmMDBAAAA2wAAAA8AAAAA&#10;AAAAAAAAAAAABwIAAGRycy9kb3ducmV2LnhtbFBLBQYAAAAAAwADALcAAAD1AgAAAAA=&#10;" filled="f" stroked="f">
                  <v:textbox style="mso-fit-shape-to-text:t">
                    <w:txbxContent>
                      <w:p w:rsidR="00096E4D" w:rsidRPr="00F62530" w:rsidRDefault="00096E4D" w:rsidP="00096E4D">
                        <w:pPr>
                          <w:rPr>
                            <w:rFonts w:cs="Arial"/>
                            <w:b/>
                            <w:sz w:val="18"/>
                            <w:szCs w:val="20"/>
                          </w:rPr>
                        </w:pPr>
                        <w:r w:rsidRPr="00F62530">
                          <w:rPr>
                            <w:rFonts w:cs="Arial"/>
                            <w:b/>
                            <w:sz w:val="18"/>
                            <w:szCs w:val="20"/>
                          </w:rPr>
                          <w:t>Inc. Functional Imaging Laboratory</w:t>
                        </w:r>
                      </w:p>
                      <w:p w:rsidR="00096E4D" w:rsidRPr="00F62530" w:rsidRDefault="00096E4D" w:rsidP="00096E4D">
                        <w:pPr>
                          <w:rPr>
                            <w:b/>
                            <w:sz w:val="18"/>
                            <w:szCs w:val="20"/>
                          </w:rPr>
                        </w:pPr>
                        <w:r w:rsidRPr="00F62530">
                          <w:rPr>
                            <w:rFonts w:cs="Arial"/>
                            <w:b/>
                            <w:sz w:val="18"/>
                            <w:szCs w:val="20"/>
                          </w:rPr>
                          <w:t>12 Queen Square</w:t>
                        </w:r>
                      </w:p>
                      <w:p w:rsidR="001D3476" w:rsidRDefault="00096E4D" w:rsidP="00096E4D">
                        <w:pPr>
                          <w:rPr>
                            <w:rFonts w:cs="Arial"/>
                            <w:b/>
                            <w:sz w:val="18"/>
                            <w:szCs w:val="20"/>
                          </w:rPr>
                        </w:pPr>
                        <w:r w:rsidRPr="00F62530">
                          <w:rPr>
                            <w:rFonts w:cs="Arial"/>
                            <w:b/>
                            <w:sz w:val="18"/>
                            <w:szCs w:val="20"/>
                          </w:rPr>
                          <w:t>LONDON</w:t>
                        </w:r>
                        <w:r w:rsidR="009975D8">
                          <w:rPr>
                            <w:rFonts w:cs="Arial"/>
                            <w:b/>
                            <w:sz w:val="18"/>
                            <w:szCs w:val="20"/>
                          </w:rPr>
                          <w:t>,</w:t>
                        </w:r>
                        <w:r w:rsidRPr="00F62530">
                          <w:rPr>
                            <w:rFonts w:cs="Arial"/>
                            <w:b/>
                            <w:sz w:val="18"/>
                            <w:szCs w:val="20"/>
                          </w:rPr>
                          <w:t xml:space="preserve"> WC1N 3</w:t>
                        </w:r>
                        <w:r w:rsidR="007264C0" w:rsidRPr="007264C0">
                          <w:rPr>
                            <w:rFonts w:cs="Arial"/>
                            <w:b/>
                            <w:sz w:val="18"/>
                            <w:szCs w:val="20"/>
                          </w:rPr>
                          <w:t>AR</w:t>
                        </w:r>
                        <w:r w:rsidRPr="00F62530">
                          <w:rPr>
                            <w:rFonts w:cs="Arial"/>
                            <w:b/>
                            <w:sz w:val="18"/>
                            <w:szCs w:val="20"/>
                          </w:rPr>
                          <w:t xml:space="preserve"> </w:t>
                        </w:r>
                      </w:p>
                      <w:p w:rsidR="00096E4D" w:rsidRPr="00096E4D" w:rsidRDefault="00096E4D" w:rsidP="00096E4D">
                        <w:pPr>
                          <w:rPr>
                            <w:rFonts w:cs="Arial"/>
                            <w:b/>
                            <w:sz w:val="18"/>
                            <w:szCs w:val="20"/>
                          </w:rPr>
                        </w:pPr>
                        <w:r w:rsidRPr="00F62530">
                          <w:rPr>
                            <w:rFonts w:cs="Arial"/>
                            <w:b/>
                            <w:sz w:val="18"/>
                            <w:szCs w:val="20"/>
                          </w:rPr>
                          <w:t>UK</w:t>
                        </w:r>
                      </w:p>
                    </w:txbxContent>
                  </v:textbox>
                </v:shape>
                <w10:wrap anchorx="page"/>
              </v:group>
            </w:pict>
          </mc:Fallback>
        </mc:AlternateContent>
      </w:r>
      <w:r w:rsidRPr="00E75D1D">
        <w:rPr>
          <w:rFonts w:asciiTheme="minorHAnsi" w:hAnsiTheme="minorHAnsi" w:cstheme="minorHAnsi"/>
          <w:noProof/>
          <w:lang w:val="en-US" w:eastAsia="en-US" w:bidi="he-IL"/>
        </w:rPr>
        <mc:AlternateContent>
          <mc:Choice Requires="wpg">
            <w:drawing>
              <wp:anchor distT="0" distB="0" distL="114300" distR="114300" simplePos="0" relativeHeight="251664896" behindDoc="1" locked="0" layoutInCell="1" allowOverlap="1">
                <wp:simplePos x="0" y="0"/>
                <wp:positionH relativeFrom="column">
                  <wp:posOffset>7062470</wp:posOffset>
                </wp:positionH>
                <wp:positionV relativeFrom="paragraph">
                  <wp:posOffset>545465</wp:posOffset>
                </wp:positionV>
                <wp:extent cx="257175" cy="302895"/>
                <wp:effectExtent l="0" t="0" r="9525" b="1905"/>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175" cy="302895"/>
                          <a:chOff x="7372" y="1273"/>
                          <a:chExt cx="405" cy="477"/>
                        </a:xfrm>
                      </wpg:grpSpPr>
                      <wps:wsp>
                        <wps:cNvPr id="15" name="Freeform 3"/>
                        <wps:cNvSpPr>
                          <a:spLocks/>
                        </wps:cNvSpPr>
                        <wps:spPr bwMode="auto">
                          <a:xfrm>
                            <a:off x="7383" y="1476"/>
                            <a:ext cx="387" cy="75"/>
                          </a:xfrm>
                          <a:custGeom>
                            <a:avLst/>
                            <a:gdLst>
                              <a:gd name="T0" fmla="*/ 387 w 387"/>
                              <a:gd name="T1" fmla="*/ 43 h 75"/>
                              <a:gd name="T2" fmla="*/ 387 w 387"/>
                              <a:gd name="T3" fmla="*/ 43 h 75"/>
                              <a:gd name="T4" fmla="*/ 191 w 387"/>
                              <a:gd name="T5" fmla="*/ 0 h 75"/>
                              <a:gd name="T6" fmla="*/ 191 w 387"/>
                              <a:gd name="T7" fmla="*/ 0 h 75"/>
                              <a:gd name="T8" fmla="*/ 0 w 387"/>
                              <a:gd name="T9" fmla="*/ 43 h 75"/>
                              <a:gd name="T10" fmla="*/ 0 w 387"/>
                              <a:gd name="T11" fmla="*/ 43 h 75"/>
                              <a:gd name="T12" fmla="*/ 0 w 387"/>
                              <a:gd name="T13" fmla="*/ 43 h 75"/>
                              <a:gd name="T14" fmla="*/ 3 w 387"/>
                              <a:gd name="T15" fmla="*/ 53 h 75"/>
                              <a:gd name="T16" fmla="*/ 3 w 387"/>
                              <a:gd name="T17" fmla="*/ 53 h 75"/>
                              <a:gd name="T18" fmla="*/ 3 w 387"/>
                              <a:gd name="T19" fmla="*/ 53 h 75"/>
                              <a:gd name="T20" fmla="*/ 3 w 387"/>
                              <a:gd name="T21" fmla="*/ 53 h 75"/>
                              <a:gd name="T22" fmla="*/ 3 w 387"/>
                              <a:gd name="T23" fmla="*/ 53 h 75"/>
                              <a:gd name="T24" fmla="*/ 7 w 387"/>
                              <a:gd name="T25" fmla="*/ 57 h 75"/>
                              <a:gd name="T26" fmla="*/ 10 w 387"/>
                              <a:gd name="T27" fmla="*/ 71 h 75"/>
                              <a:gd name="T28" fmla="*/ 10 w 387"/>
                              <a:gd name="T29" fmla="*/ 71 h 75"/>
                              <a:gd name="T30" fmla="*/ 10 w 387"/>
                              <a:gd name="T31" fmla="*/ 75 h 75"/>
                              <a:gd name="T32" fmla="*/ 10 w 387"/>
                              <a:gd name="T33" fmla="*/ 75 h 75"/>
                              <a:gd name="T34" fmla="*/ 17 w 387"/>
                              <a:gd name="T35" fmla="*/ 75 h 75"/>
                              <a:gd name="T36" fmla="*/ 365 w 387"/>
                              <a:gd name="T37" fmla="*/ 75 h 75"/>
                              <a:gd name="T38" fmla="*/ 365 w 387"/>
                              <a:gd name="T39" fmla="*/ 75 h 75"/>
                              <a:gd name="T40" fmla="*/ 372 w 387"/>
                              <a:gd name="T41" fmla="*/ 75 h 75"/>
                              <a:gd name="T42" fmla="*/ 372 w 387"/>
                              <a:gd name="T43" fmla="*/ 75 h 75"/>
                              <a:gd name="T44" fmla="*/ 376 w 387"/>
                              <a:gd name="T45" fmla="*/ 71 h 75"/>
                              <a:gd name="T46" fmla="*/ 380 w 387"/>
                              <a:gd name="T47" fmla="*/ 57 h 75"/>
                              <a:gd name="T48" fmla="*/ 380 w 387"/>
                              <a:gd name="T49" fmla="*/ 57 h 75"/>
                              <a:gd name="T50" fmla="*/ 380 w 387"/>
                              <a:gd name="T51" fmla="*/ 53 h 75"/>
                              <a:gd name="T52" fmla="*/ 383 w 387"/>
                              <a:gd name="T53" fmla="*/ 53 h 75"/>
                              <a:gd name="T54" fmla="*/ 383 w 387"/>
                              <a:gd name="T55" fmla="*/ 53 h 75"/>
                              <a:gd name="T56" fmla="*/ 383 w 387"/>
                              <a:gd name="T57" fmla="*/ 53 h 75"/>
                              <a:gd name="T58" fmla="*/ 387 w 387"/>
                              <a:gd name="T59" fmla="*/ 43 h 75"/>
                              <a:gd name="T60" fmla="*/ 387 w 387"/>
                              <a:gd name="T61" fmla="*/ 43 h 75"/>
                              <a:gd name="T62" fmla="*/ 387 w 387"/>
                              <a:gd name="T63" fmla="*/ 43 h 75"/>
                              <a:gd name="T64" fmla="*/ 387 w 387"/>
                              <a:gd name="T65" fmla="*/ 43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387" h="75">
                                <a:moveTo>
                                  <a:pt x="387" y="43"/>
                                </a:moveTo>
                                <a:lnTo>
                                  <a:pt x="387" y="43"/>
                                </a:lnTo>
                                <a:lnTo>
                                  <a:pt x="191" y="0"/>
                                </a:lnTo>
                                <a:lnTo>
                                  <a:pt x="0" y="43"/>
                                </a:lnTo>
                                <a:lnTo>
                                  <a:pt x="3" y="53"/>
                                </a:lnTo>
                                <a:lnTo>
                                  <a:pt x="7" y="57"/>
                                </a:lnTo>
                                <a:lnTo>
                                  <a:pt x="10" y="71"/>
                                </a:lnTo>
                                <a:lnTo>
                                  <a:pt x="10" y="75"/>
                                </a:lnTo>
                                <a:lnTo>
                                  <a:pt x="17" y="75"/>
                                </a:lnTo>
                                <a:lnTo>
                                  <a:pt x="365" y="75"/>
                                </a:lnTo>
                                <a:lnTo>
                                  <a:pt x="372" y="75"/>
                                </a:lnTo>
                                <a:lnTo>
                                  <a:pt x="376" y="71"/>
                                </a:lnTo>
                                <a:lnTo>
                                  <a:pt x="380" y="57"/>
                                </a:lnTo>
                                <a:lnTo>
                                  <a:pt x="380" y="53"/>
                                </a:lnTo>
                                <a:lnTo>
                                  <a:pt x="383" y="53"/>
                                </a:lnTo>
                                <a:lnTo>
                                  <a:pt x="387" y="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4"/>
                        <wps:cNvSpPr>
                          <a:spLocks/>
                        </wps:cNvSpPr>
                        <wps:spPr bwMode="auto">
                          <a:xfrm>
                            <a:off x="7720" y="1547"/>
                            <a:ext cx="28" cy="139"/>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3 w 28"/>
                              <a:gd name="T17" fmla="*/ 15 h 139"/>
                              <a:gd name="T18" fmla="*/ 3 w 28"/>
                              <a:gd name="T19" fmla="*/ 18 h 139"/>
                              <a:gd name="T20" fmla="*/ 3 w 28"/>
                              <a:gd name="T21" fmla="*/ 18 h 139"/>
                              <a:gd name="T22" fmla="*/ 0 w 28"/>
                              <a:gd name="T23" fmla="*/ 18 h 139"/>
                              <a:gd name="T24" fmla="*/ 3 w 28"/>
                              <a:gd name="T25" fmla="*/ 22 h 139"/>
                              <a:gd name="T26" fmla="*/ 3 w 28"/>
                              <a:gd name="T27" fmla="*/ 22 h 139"/>
                              <a:gd name="T28" fmla="*/ 3 w 28"/>
                              <a:gd name="T29" fmla="*/ 22 h 139"/>
                              <a:gd name="T30" fmla="*/ 3 w 28"/>
                              <a:gd name="T31" fmla="*/ 22 h 139"/>
                              <a:gd name="T32" fmla="*/ 3 w 28"/>
                              <a:gd name="T33" fmla="*/ 22 h 139"/>
                              <a:gd name="T34" fmla="*/ 3 w 28"/>
                              <a:gd name="T35" fmla="*/ 25 h 139"/>
                              <a:gd name="T36" fmla="*/ 3 w 28"/>
                              <a:gd name="T37" fmla="*/ 132 h 139"/>
                              <a:gd name="T38" fmla="*/ 0 w 28"/>
                              <a:gd name="T39" fmla="*/ 132 h 139"/>
                              <a:gd name="T40" fmla="*/ 0 w 28"/>
                              <a:gd name="T41" fmla="*/ 136 h 139"/>
                              <a:gd name="T42" fmla="*/ 0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5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5 w 28"/>
                              <a:gd name="T87" fmla="*/ 7 h 139"/>
                              <a:gd name="T88" fmla="*/ 28 w 28"/>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 h="139">
                                <a:moveTo>
                                  <a:pt x="28" y="7"/>
                                </a:moveTo>
                                <a:lnTo>
                                  <a:pt x="28" y="7"/>
                                </a:lnTo>
                                <a:lnTo>
                                  <a:pt x="28" y="4"/>
                                </a:lnTo>
                                <a:lnTo>
                                  <a:pt x="28" y="0"/>
                                </a:lnTo>
                                <a:lnTo>
                                  <a:pt x="0" y="0"/>
                                </a:lnTo>
                                <a:lnTo>
                                  <a:pt x="0" y="4"/>
                                </a:lnTo>
                                <a:lnTo>
                                  <a:pt x="0" y="7"/>
                                </a:lnTo>
                                <a:lnTo>
                                  <a:pt x="0" y="11"/>
                                </a:lnTo>
                                <a:lnTo>
                                  <a:pt x="3" y="15"/>
                                </a:lnTo>
                                <a:lnTo>
                                  <a:pt x="3" y="18"/>
                                </a:lnTo>
                                <a:lnTo>
                                  <a:pt x="0" y="18"/>
                                </a:lnTo>
                                <a:lnTo>
                                  <a:pt x="3" y="22"/>
                                </a:lnTo>
                                <a:lnTo>
                                  <a:pt x="3" y="25"/>
                                </a:lnTo>
                                <a:lnTo>
                                  <a:pt x="3" y="132"/>
                                </a:lnTo>
                                <a:lnTo>
                                  <a:pt x="0" y="132"/>
                                </a:lnTo>
                                <a:lnTo>
                                  <a:pt x="0" y="136"/>
                                </a:lnTo>
                                <a:lnTo>
                                  <a:pt x="0" y="139"/>
                                </a:lnTo>
                                <a:lnTo>
                                  <a:pt x="28" y="139"/>
                                </a:lnTo>
                                <a:lnTo>
                                  <a:pt x="28" y="136"/>
                                </a:lnTo>
                                <a:lnTo>
                                  <a:pt x="25" y="136"/>
                                </a:lnTo>
                                <a:lnTo>
                                  <a:pt x="25" y="132"/>
                                </a:lnTo>
                                <a:lnTo>
                                  <a:pt x="25" y="25"/>
                                </a:lnTo>
                                <a:lnTo>
                                  <a:pt x="25" y="22"/>
                                </a:lnTo>
                                <a:lnTo>
                                  <a:pt x="25" y="18"/>
                                </a:lnTo>
                                <a:lnTo>
                                  <a:pt x="25" y="15"/>
                                </a:lnTo>
                                <a:lnTo>
                                  <a:pt x="25" y="11"/>
                                </a:lnTo>
                                <a:lnTo>
                                  <a:pt x="25" y="7"/>
                                </a:lnTo>
                                <a:lnTo>
                                  <a:pt x="2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5"/>
                        <wps:cNvSpPr>
                          <a:spLocks/>
                        </wps:cNvSpPr>
                        <wps:spPr bwMode="auto">
                          <a:xfrm>
                            <a:off x="7656" y="1547"/>
                            <a:ext cx="28" cy="139"/>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4 w 28"/>
                              <a:gd name="T17" fmla="*/ 15 h 139"/>
                              <a:gd name="T18" fmla="*/ 4 w 28"/>
                              <a:gd name="T19" fmla="*/ 18 h 139"/>
                              <a:gd name="T20" fmla="*/ 4 w 28"/>
                              <a:gd name="T21" fmla="*/ 18 h 139"/>
                              <a:gd name="T22" fmla="*/ 4 w 28"/>
                              <a:gd name="T23" fmla="*/ 18 h 139"/>
                              <a:gd name="T24" fmla="*/ 4 w 28"/>
                              <a:gd name="T25" fmla="*/ 22 h 139"/>
                              <a:gd name="T26" fmla="*/ 4 w 28"/>
                              <a:gd name="T27" fmla="*/ 22 h 139"/>
                              <a:gd name="T28" fmla="*/ 4 w 28"/>
                              <a:gd name="T29" fmla="*/ 22 h 139"/>
                              <a:gd name="T30" fmla="*/ 4 w 28"/>
                              <a:gd name="T31" fmla="*/ 22 h 139"/>
                              <a:gd name="T32" fmla="*/ 4 w 28"/>
                              <a:gd name="T33" fmla="*/ 22 h 139"/>
                              <a:gd name="T34" fmla="*/ 4 w 28"/>
                              <a:gd name="T35" fmla="*/ 25 h 139"/>
                              <a:gd name="T36" fmla="*/ 4 w 28"/>
                              <a:gd name="T37" fmla="*/ 132 h 139"/>
                              <a:gd name="T38" fmla="*/ 4 w 28"/>
                              <a:gd name="T39" fmla="*/ 132 h 139"/>
                              <a:gd name="T40" fmla="*/ 4 w 28"/>
                              <a:gd name="T41" fmla="*/ 136 h 139"/>
                              <a:gd name="T42" fmla="*/ 4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8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8 w 28"/>
                              <a:gd name="T87" fmla="*/ 7 h 139"/>
                              <a:gd name="T88" fmla="*/ 28 w 28"/>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 h="139">
                                <a:moveTo>
                                  <a:pt x="28" y="7"/>
                                </a:moveTo>
                                <a:lnTo>
                                  <a:pt x="28" y="7"/>
                                </a:lnTo>
                                <a:lnTo>
                                  <a:pt x="28" y="4"/>
                                </a:lnTo>
                                <a:lnTo>
                                  <a:pt x="28" y="0"/>
                                </a:lnTo>
                                <a:lnTo>
                                  <a:pt x="0" y="0"/>
                                </a:lnTo>
                                <a:lnTo>
                                  <a:pt x="0" y="4"/>
                                </a:lnTo>
                                <a:lnTo>
                                  <a:pt x="0" y="7"/>
                                </a:lnTo>
                                <a:lnTo>
                                  <a:pt x="4" y="11"/>
                                </a:lnTo>
                                <a:lnTo>
                                  <a:pt x="4" y="15"/>
                                </a:lnTo>
                                <a:lnTo>
                                  <a:pt x="4" y="18"/>
                                </a:lnTo>
                                <a:lnTo>
                                  <a:pt x="4" y="22"/>
                                </a:lnTo>
                                <a:lnTo>
                                  <a:pt x="4" y="25"/>
                                </a:lnTo>
                                <a:lnTo>
                                  <a:pt x="4" y="132"/>
                                </a:lnTo>
                                <a:lnTo>
                                  <a:pt x="4" y="136"/>
                                </a:lnTo>
                                <a:lnTo>
                                  <a:pt x="0" y="136"/>
                                </a:lnTo>
                                <a:lnTo>
                                  <a:pt x="0" y="139"/>
                                </a:lnTo>
                                <a:lnTo>
                                  <a:pt x="28" y="139"/>
                                </a:lnTo>
                                <a:lnTo>
                                  <a:pt x="28" y="136"/>
                                </a:lnTo>
                                <a:lnTo>
                                  <a:pt x="25" y="136"/>
                                </a:lnTo>
                                <a:lnTo>
                                  <a:pt x="25" y="132"/>
                                </a:lnTo>
                                <a:lnTo>
                                  <a:pt x="25" y="25"/>
                                </a:lnTo>
                                <a:lnTo>
                                  <a:pt x="25" y="22"/>
                                </a:lnTo>
                                <a:lnTo>
                                  <a:pt x="25" y="18"/>
                                </a:lnTo>
                                <a:lnTo>
                                  <a:pt x="25" y="15"/>
                                </a:lnTo>
                                <a:lnTo>
                                  <a:pt x="25" y="11"/>
                                </a:lnTo>
                                <a:lnTo>
                                  <a:pt x="2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6"/>
                        <wps:cNvSpPr>
                          <a:spLocks/>
                        </wps:cNvSpPr>
                        <wps:spPr bwMode="auto">
                          <a:xfrm>
                            <a:off x="7592" y="1547"/>
                            <a:ext cx="29" cy="139"/>
                          </a:xfrm>
                          <a:custGeom>
                            <a:avLst/>
                            <a:gdLst>
                              <a:gd name="T0" fmla="*/ 29 w 29"/>
                              <a:gd name="T1" fmla="*/ 7 h 139"/>
                              <a:gd name="T2" fmla="*/ 29 w 29"/>
                              <a:gd name="T3" fmla="*/ 4 h 139"/>
                              <a:gd name="T4" fmla="*/ 29 w 29"/>
                              <a:gd name="T5" fmla="*/ 0 h 139"/>
                              <a:gd name="T6" fmla="*/ 0 w 29"/>
                              <a:gd name="T7" fmla="*/ 0 h 139"/>
                              <a:gd name="T8" fmla="*/ 0 w 29"/>
                              <a:gd name="T9" fmla="*/ 7 h 139"/>
                              <a:gd name="T10" fmla="*/ 0 w 29"/>
                              <a:gd name="T11" fmla="*/ 7 h 139"/>
                              <a:gd name="T12" fmla="*/ 0 w 29"/>
                              <a:gd name="T13" fmla="*/ 7 h 139"/>
                              <a:gd name="T14" fmla="*/ 4 w 29"/>
                              <a:gd name="T15" fmla="*/ 7 h 139"/>
                              <a:gd name="T16" fmla="*/ 4 w 29"/>
                              <a:gd name="T17" fmla="*/ 15 h 139"/>
                              <a:gd name="T18" fmla="*/ 4 w 29"/>
                              <a:gd name="T19" fmla="*/ 18 h 139"/>
                              <a:gd name="T20" fmla="*/ 4 w 29"/>
                              <a:gd name="T21" fmla="*/ 18 h 139"/>
                              <a:gd name="T22" fmla="*/ 4 w 29"/>
                              <a:gd name="T23" fmla="*/ 18 h 139"/>
                              <a:gd name="T24" fmla="*/ 4 w 29"/>
                              <a:gd name="T25" fmla="*/ 22 h 139"/>
                              <a:gd name="T26" fmla="*/ 4 w 29"/>
                              <a:gd name="T27" fmla="*/ 22 h 139"/>
                              <a:gd name="T28" fmla="*/ 4 w 29"/>
                              <a:gd name="T29" fmla="*/ 22 h 139"/>
                              <a:gd name="T30" fmla="*/ 4 w 29"/>
                              <a:gd name="T31" fmla="*/ 22 h 139"/>
                              <a:gd name="T32" fmla="*/ 4 w 29"/>
                              <a:gd name="T33" fmla="*/ 22 h 139"/>
                              <a:gd name="T34" fmla="*/ 4 w 29"/>
                              <a:gd name="T35" fmla="*/ 25 h 139"/>
                              <a:gd name="T36" fmla="*/ 4 w 29"/>
                              <a:gd name="T37" fmla="*/ 132 h 139"/>
                              <a:gd name="T38" fmla="*/ 4 w 29"/>
                              <a:gd name="T39" fmla="*/ 132 h 139"/>
                              <a:gd name="T40" fmla="*/ 4 w 29"/>
                              <a:gd name="T41" fmla="*/ 136 h 139"/>
                              <a:gd name="T42" fmla="*/ 4 w 29"/>
                              <a:gd name="T43" fmla="*/ 136 h 139"/>
                              <a:gd name="T44" fmla="*/ 4 w 29"/>
                              <a:gd name="T45" fmla="*/ 136 h 139"/>
                              <a:gd name="T46" fmla="*/ 0 w 29"/>
                              <a:gd name="T47" fmla="*/ 136 h 139"/>
                              <a:gd name="T48" fmla="*/ 0 w 29"/>
                              <a:gd name="T49" fmla="*/ 136 h 139"/>
                              <a:gd name="T50" fmla="*/ 29 w 29"/>
                              <a:gd name="T51" fmla="*/ 139 h 139"/>
                              <a:gd name="T52" fmla="*/ 29 w 29"/>
                              <a:gd name="T53" fmla="*/ 136 h 139"/>
                              <a:gd name="T54" fmla="*/ 29 w 29"/>
                              <a:gd name="T55" fmla="*/ 136 h 139"/>
                              <a:gd name="T56" fmla="*/ 29 w 29"/>
                              <a:gd name="T57" fmla="*/ 136 h 139"/>
                              <a:gd name="T58" fmla="*/ 29 w 29"/>
                              <a:gd name="T59" fmla="*/ 136 h 139"/>
                              <a:gd name="T60" fmla="*/ 29 w 29"/>
                              <a:gd name="T61" fmla="*/ 132 h 139"/>
                              <a:gd name="T62" fmla="*/ 29 w 29"/>
                              <a:gd name="T63" fmla="*/ 132 h 139"/>
                              <a:gd name="T64" fmla="*/ 25 w 29"/>
                              <a:gd name="T65" fmla="*/ 132 h 139"/>
                              <a:gd name="T66" fmla="*/ 25 w 29"/>
                              <a:gd name="T67" fmla="*/ 25 h 139"/>
                              <a:gd name="T68" fmla="*/ 25 w 29"/>
                              <a:gd name="T69" fmla="*/ 22 h 139"/>
                              <a:gd name="T70" fmla="*/ 25 w 29"/>
                              <a:gd name="T71" fmla="*/ 22 h 139"/>
                              <a:gd name="T72" fmla="*/ 25 w 29"/>
                              <a:gd name="T73" fmla="*/ 22 h 139"/>
                              <a:gd name="T74" fmla="*/ 25 w 29"/>
                              <a:gd name="T75" fmla="*/ 22 h 139"/>
                              <a:gd name="T76" fmla="*/ 25 w 29"/>
                              <a:gd name="T77" fmla="*/ 22 h 139"/>
                              <a:gd name="T78" fmla="*/ 29 w 29"/>
                              <a:gd name="T79" fmla="*/ 18 h 139"/>
                              <a:gd name="T80" fmla="*/ 25 w 29"/>
                              <a:gd name="T81" fmla="*/ 18 h 139"/>
                              <a:gd name="T82" fmla="*/ 25 w 29"/>
                              <a:gd name="T83" fmla="*/ 18 h 139"/>
                              <a:gd name="T84" fmla="*/ 25 w 29"/>
                              <a:gd name="T85" fmla="*/ 15 h 139"/>
                              <a:gd name="T86" fmla="*/ 29 w 29"/>
                              <a:gd name="T87" fmla="*/ 7 h 139"/>
                              <a:gd name="T88" fmla="*/ 29 w 29"/>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 h="139">
                                <a:moveTo>
                                  <a:pt x="29" y="7"/>
                                </a:moveTo>
                                <a:lnTo>
                                  <a:pt x="29" y="7"/>
                                </a:lnTo>
                                <a:lnTo>
                                  <a:pt x="29" y="4"/>
                                </a:lnTo>
                                <a:lnTo>
                                  <a:pt x="29" y="0"/>
                                </a:lnTo>
                                <a:lnTo>
                                  <a:pt x="0" y="0"/>
                                </a:lnTo>
                                <a:lnTo>
                                  <a:pt x="0" y="4"/>
                                </a:lnTo>
                                <a:lnTo>
                                  <a:pt x="0" y="7"/>
                                </a:lnTo>
                                <a:lnTo>
                                  <a:pt x="4" y="7"/>
                                </a:lnTo>
                                <a:lnTo>
                                  <a:pt x="4" y="11"/>
                                </a:lnTo>
                                <a:lnTo>
                                  <a:pt x="4" y="15"/>
                                </a:lnTo>
                                <a:lnTo>
                                  <a:pt x="4" y="18"/>
                                </a:lnTo>
                                <a:lnTo>
                                  <a:pt x="4" y="22"/>
                                </a:lnTo>
                                <a:lnTo>
                                  <a:pt x="4" y="25"/>
                                </a:lnTo>
                                <a:lnTo>
                                  <a:pt x="4" y="132"/>
                                </a:lnTo>
                                <a:lnTo>
                                  <a:pt x="4" y="136"/>
                                </a:lnTo>
                                <a:lnTo>
                                  <a:pt x="0" y="136"/>
                                </a:lnTo>
                                <a:lnTo>
                                  <a:pt x="0" y="139"/>
                                </a:lnTo>
                                <a:lnTo>
                                  <a:pt x="29" y="139"/>
                                </a:lnTo>
                                <a:lnTo>
                                  <a:pt x="29" y="136"/>
                                </a:lnTo>
                                <a:lnTo>
                                  <a:pt x="29" y="132"/>
                                </a:lnTo>
                                <a:lnTo>
                                  <a:pt x="25" y="132"/>
                                </a:lnTo>
                                <a:lnTo>
                                  <a:pt x="25" y="25"/>
                                </a:lnTo>
                                <a:lnTo>
                                  <a:pt x="25" y="22"/>
                                </a:lnTo>
                                <a:lnTo>
                                  <a:pt x="29" y="18"/>
                                </a:lnTo>
                                <a:lnTo>
                                  <a:pt x="25" y="18"/>
                                </a:lnTo>
                                <a:lnTo>
                                  <a:pt x="25" y="15"/>
                                </a:lnTo>
                                <a:lnTo>
                                  <a:pt x="29" y="11"/>
                                </a:lnTo>
                                <a:lnTo>
                                  <a:pt x="29"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7"/>
                        <wps:cNvSpPr>
                          <a:spLocks/>
                        </wps:cNvSpPr>
                        <wps:spPr bwMode="auto">
                          <a:xfrm>
                            <a:off x="7528" y="1547"/>
                            <a:ext cx="32" cy="139"/>
                          </a:xfrm>
                          <a:custGeom>
                            <a:avLst/>
                            <a:gdLst>
                              <a:gd name="T0" fmla="*/ 32 w 32"/>
                              <a:gd name="T1" fmla="*/ 7 h 139"/>
                              <a:gd name="T2" fmla="*/ 32 w 32"/>
                              <a:gd name="T3" fmla="*/ 4 h 139"/>
                              <a:gd name="T4" fmla="*/ 32 w 32"/>
                              <a:gd name="T5" fmla="*/ 0 h 139"/>
                              <a:gd name="T6" fmla="*/ 0 w 32"/>
                              <a:gd name="T7" fmla="*/ 0 h 139"/>
                              <a:gd name="T8" fmla="*/ 0 w 32"/>
                              <a:gd name="T9" fmla="*/ 7 h 139"/>
                              <a:gd name="T10" fmla="*/ 0 w 32"/>
                              <a:gd name="T11" fmla="*/ 7 h 139"/>
                              <a:gd name="T12" fmla="*/ 4 w 32"/>
                              <a:gd name="T13" fmla="*/ 7 h 139"/>
                              <a:gd name="T14" fmla="*/ 4 w 32"/>
                              <a:gd name="T15" fmla="*/ 7 h 139"/>
                              <a:gd name="T16" fmla="*/ 7 w 32"/>
                              <a:gd name="T17" fmla="*/ 15 h 139"/>
                              <a:gd name="T18" fmla="*/ 7 w 32"/>
                              <a:gd name="T19" fmla="*/ 18 h 139"/>
                              <a:gd name="T20" fmla="*/ 4 w 32"/>
                              <a:gd name="T21" fmla="*/ 18 h 139"/>
                              <a:gd name="T22" fmla="*/ 4 w 32"/>
                              <a:gd name="T23" fmla="*/ 18 h 139"/>
                              <a:gd name="T24" fmla="*/ 4 w 32"/>
                              <a:gd name="T25" fmla="*/ 22 h 139"/>
                              <a:gd name="T26" fmla="*/ 4 w 32"/>
                              <a:gd name="T27" fmla="*/ 22 h 139"/>
                              <a:gd name="T28" fmla="*/ 4 w 32"/>
                              <a:gd name="T29" fmla="*/ 22 h 139"/>
                              <a:gd name="T30" fmla="*/ 4 w 32"/>
                              <a:gd name="T31" fmla="*/ 22 h 139"/>
                              <a:gd name="T32" fmla="*/ 7 w 32"/>
                              <a:gd name="T33" fmla="*/ 22 h 139"/>
                              <a:gd name="T34" fmla="*/ 7 w 32"/>
                              <a:gd name="T35" fmla="*/ 25 h 139"/>
                              <a:gd name="T36" fmla="*/ 7 w 32"/>
                              <a:gd name="T37" fmla="*/ 132 h 139"/>
                              <a:gd name="T38" fmla="*/ 4 w 32"/>
                              <a:gd name="T39" fmla="*/ 132 h 139"/>
                              <a:gd name="T40" fmla="*/ 4 w 32"/>
                              <a:gd name="T41" fmla="*/ 136 h 139"/>
                              <a:gd name="T42" fmla="*/ 4 w 32"/>
                              <a:gd name="T43" fmla="*/ 136 h 139"/>
                              <a:gd name="T44" fmla="*/ 4 w 32"/>
                              <a:gd name="T45" fmla="*/ 136 h 139"/>
                              <a:gd name="T46" fmla="*/ 4 w 32"/>
                              <a:gd name="T47" fmla="*/ 136 h 139"/>
                              <a:gd name="T48" fmla="*/ 0 w 32"/>
                              <a:gd name="T49" fmla="*/ 136 h 139"/>
                              <a:gd name="T50" fmla="*/ 32 w 32"/>
                              <a:gd name="T51" fmla="*/ 139 h 139"/>
                              <a:gd name="T52" fmla="*/ 32 w 32"/>
                              <a:gd name="T53" fmla="*/ 136 h 139"/>
                              <a:gd name="T54" fmla="*/ 29 w 32"/>
                              <a:gd name="T55" fmla="*/ 136 h 139"/>
                              <a:gd name="T56" fmla="*/ 29 w 32"/>
                              <a:gd name="T57" fmla="*/ 136 h 139"/>
                              <a:gd name="T58" fmla="*/ 29 w 32"/>
                              <a:gd name="T59" fmla="*/ 136 h 139"/>
                              <a:gd name="T60" fmla="*/ 29 w 32"/>
                              <a:gd name="T61" fmla="*/ 132 h 139"/>
                              <a:gd name="T62" fmla="*/ 29 w 32"/>
                              <a:gd name="T63" fmla="*/ 132 h 139"/>
                              <a:gd name="T64" fmla="*/ 25 w 32"/>
                              <a:gd name="T65" fmla="*/ 132 h 139"/>
                              <a:gd name="T66" fmla="*/ 25 w 32"/>
                              <a:gd name="T67" fmla="*/ 25 h 139"/>
                              <a:gd name="T68" fmla="*/ 25 w 32"/>
                              <a:gd name="T69" fmla="*/ 22 h 139"/>
                              <a:gd name="T70" fmla="*/ 25 w 32"/>
                              <a:gd name="T71" fmla="*/ 22 h 139"/>
                              <a:gd name="T72" fmla="*/ 29 w 32"/>
                              <a:gd name="T73" fmla="*/ 22 h 139"/>
                              <a:gd name="T74" fmla="*/ 29 w 32"/>
                              <a:gd name="T75" fmla="*/ 22 h 139"/>
                              <a:gd name="T76" fmla="*/ 29 w 32"/>
                              <a:gd name="T77" fmla="*/ 22 h 139"/>
                              <a:gd name="T78" fmla="*/ 29 w 32"/>
                              <a:gd name="T79" fmla="*/ 18 h 139"/>
                              <a:gd name="T80" fmla="*/ 29 w 32"/>
                              <a:gd name="T81" fmla="*/ 18 h 139"/>
                              <a:gd name="T82" fmla="*/ 25 w 32"/>
                              <a:gd name="T83" fmla="*/ 18 h 139"/>
                              <a:gd name="T84" fmla="*/ 25 w 32"/>
                              <a:gd name="T85" fmla="*/ 15 h 139"/>
                              <a:gd name="T86" fmla="*/ 29 w 32"/>
                              <a:gd name="T87" fmla="*/ 7 h 139"/>
                              <a:gd name="T88" fmla="*/ 29 w 32"/>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32" h="139">
                                <a:moveTo>
                                  <a:pt x="32" y="7"/>
                                </a:moveTo>
                                <a:lnTo>
                                  <a:pt x="32" y="7"/>
                                </a:lnTo>
                                <a:lnTo>
                                  <a:pt x="32" y="4"/>
                                </a:lnTo>
                                <a:lnTo>
                                  <a:pt x="32" y="0"/>
                                </a:lnTo>
                                <a:lnTo>
                                  <a:pt x="0" y="0"/>
                                </a:lnTo>
                                <a:lnTo>
                                  <a:pt x="0" y="4"/>
                                </a:lnTo>
                                <a:lnTo>
                                  <a:pt x="0" y="7"/>
                                </a:lnTo>
                                <a:lnTo>
                                  <a:pt x="4" y="7"/>
                                </a:lnTo>
                                <a:lnTo>
                                  <a:pt x="4" y="11"/>
                                </a:lnTo>
                                <a:lnTo>
                                  <a:pt x="7" y="15"/>
                                </a:lnTo>
                                <a:lnTo>
                                  <a:pt x="7" y="18"/>
                                </a:lnTo>
                                <a:lnTo>
                                  <a:pt x="4" y="18"/>
                                </a:lnTo>
                                <a:lnTo>
                                  <a:pt x="4" y="22"/>
                                </a:lnTo>
                                <a:lnTo>
                                  <a:pt x="7" y="22"/>
                                </a:lnTo>
                                <a:lnTo>
                                  <a:pt x="7" y="25"/>
                                </a:lnTo>
                                <a:lnTo>
                                  <a:pt x="7" y="132"/>
                                </a:lnTo>
                                <a:lnTo>
                                  <a:pt x="4" y="132"/>
                                </a:lnTo>
                                <a:lnTo>
                                  <a:pt x="4" y="136"/>
                                </a:lnTo>
                                <a:lnTo>
                                  <a:pt x="0" y="136"/>
                                </a:lnTo>
                                <a:lnTo>
                                  <a:pt x="0" y="139"/>
                                </a:lnTo>
                                <a:lnTo>
                                  <a:pt x="32" y="139"/>
                                </a:lnTo>
                                <a:lnTo>
                                  <a:pt x="32" y="136"/>
                                </a:lnTo>
                                <a:lnTo>
                                  <a:pt x="29" y="136"/>
                                </a:lnTo>
                                <a:lnTo>
                                  <a:pt x="29" y="132"/>
                                </a:lnTo>
                                <a:lnTo>
                                  <a:pt x="25" y="132"/>
                                </a:lnTo>
                                <a:lnTo>
                                  <a:pt x="25" y="25"/>
                                </a:lnTo>
                                <a:lnTo>
                                  <a:pt x="25" y="22"/>
                                </a:lnTo>
                                <a:lnTo>
                                  <a:pt x="29" y="22"/>
                                </a:lnTo>
                                <a:lnTo>
                                  <a:pt x="29" y="18"/>
                                </a:lnTo>
                                <a:lnTo>
                                  <a:pt x="25" y="18"/>
                                </a:lnTo>
                                <a:lnTo>
                                  <a:pt x="25" y="15"/>
                                </a:lnTo>
                                <a:lnTo>
                                  <a:pt x="29" y="11"/>
                                </a:lnTo>
                                <a:lnTo>
                                  <a:pt x="29" y="7"/>
                                </a:lnTo>
                                <a:lnTo>
                                  <a:pt x="3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8"/>
                        <wps:cNvSpPr>
                          <a:spLocks/>
                        </wps:cNvSpPr>
                        <wps:spPr bwMode="auto">
                          <a:xfrm>
                            <a:off x="7464" y="1547"/>
                            <a:ext cx="32" cy="139"/>
                          </a:xfrm>
                          <a:custGeom>
                            <a:avLst/>
                            <a:gdLst>
                              <a:gd name="T0" fmla="*/ 32 w 32"/>
                              <a:gd name="T1" fmla="*/ 7 h 139"/>
                              <a:gd name="T2" fmla="*/ 32 w 32"/>
                              <a:gd name="T3" fmla="*/ 4 h 139"/>
                              <a:gd name="T4" fmla="*/ 32 w 32"/>
                              <a:gd name="T5" fmla="*/ 0 h 139"/>
                              <a:gd name="T6" fmla="*/ 4 w 32"/>
                              <a:gd name="T7" fmla="*/ 0 h 139"/>
                              <a:gd name="T8" fmla="*/ 0 w 32"/>
                              <a:gd name="T9" fmla="*/ 7 h 139"/>
                              <a:gd name="T10" fmla="*/ 4 w 32"/>
                              <a:gd name="T11" fmla="*/ 7 h 139"/>
                              <a:gd name="T12" fmla="*/ 4 w 32"/>
                              <a:gd name="T13" fmla="*/ 7 h 139"/>
                              <a:gd name="T14" fmla="*/ 4 w 32"/>
                              <a:gd name="T15" fmla="*/ 7 h 139"/>
                              <a:gd name="T16" fmla="*/ 7 w 32"/>
                              <a:gd name="T17" fmla="*/ 15 h 139"/>
                              <a:gd name="T18" fmla="*/ 7 w 32"/>
                              <a:gd name="T19" fmla="*/ 18 h 139"/>
                              <a:gd name="T20" fmla="*/ 7 w 32"/>
                              <a:gd name="T21" fmla="*/ 18 h 139"/>
                              <a:gd name="T22" fmla="*/ 4 w 32"/>
                              <a:gd name="T23" fmla="*/ 18 h 139"/>
                              <a:gd name="T24" fmla="*/ 4 w 32"/>
                              <a:gd name="T25" fmla="*/ 22 h 139"/>
                              <a:gd name="T26" fmla="*/ 4 w 32"/>
                              <a:gd name="T27" fmla="*/ 22 h 139"/>
                              <a:gd name="T28" fmla="*/ 7 w 32"/>
                              <a:gd name="T29" fmla="*/ 22 h 139"/>
                              <a:gd name="T30" fmla="*/ 7 w 32"/>
                              <a:gd name="T31" fmla="*/ 22 h 139"/>
                              <a:gd name="T32" fmla="*/ 7 w 32"/>
                              <a:gd name="T33" fmla="*/ 22 h 139"/>
                              <a:gd name="T34" fmla="*/ 7 w 32"/>
                              <a:gd name="T35" fmla="*/ 25 h 139"/>
                              <a:gd name="T36" fmla="*/ 7 w 32"/>
                              <a:gd name="T37" fmla="*/ 132 h 139"/>
                              <a:gd name="T38" fmla="*/ 4 w 32"/>
                              <a:gd name="T39" fmla="*/ 132 h 139"/>
                              <a:gd name="T40" fmla="*/ 4 w 32"/>
                              <a:gd name="T41" fmla="*/ 136 h 139"/>
                              <a:gd name="T42" fmla="*/ 4 w 32"/>
                              <a:gd name="T43" fmla="*/ 136 h 139"/>
                              <a:gd name="T44" fmla="*/ 4 w 32"/>
                              <a:gd name="T45" fmla="*/ 136 h 139"/>
                              <a:gd name="T46" fmla="*/ 4 w 32"/>
                              <a:gd name="T47" fmla="*/ 136 h 139"/>
                              <a:gd name="T48" fmla="*/ 4 w 32"/>
                              <a:gd name="T49" fmla="*/ 136 h 139"/>
                              <a:gd name="T50" fmla="*/ 32 w 32"/>
                              <a:gd name="T51" fmla="*/ 139 h 139"/>
                              <a:gd name="T52" fmla="*/ 32 w 32"/>
                              <a:gd name="T53" fmla="*/ 136 h 139"/>
                              <a:gd name="T54" fmla="*/ 32 w 32"/>
                              <a:gd name="T55" fmla="*/ 136 h 139"/>
                              <a:gd name="T56" fmla="*/ 29 w 32"/>
                              <a:gd name="T57" fmla="*/ 136 h 139"/>
                              <a:gd name="T58" fmla="*/ 29 w 32"/>
                              <a:gd name="T59" fmla="*/ 136 h 139"/>
                              <a:gd name="T60" fmla="*/ 29 w 32"/>
                              <a:gd name="T61" fmla="*/ 132 h 139"/>
                              <a:gd name="T62" fmla="*/ 29 w 32"/>
                              <a:gd name="T63" fmla="*/ 132 h 139"/>
                              <a:gd name="T64" fmla="*/ 29 w 32"/>
                              <a:gd name="T65" fmla="*/ 132 h 139"/>
                              <a:gd name="T66" fmla="*/ 29 w 32"/>
                              <a:gd name="T67" fmla="*/ 25 h 139"/>
                              <a:gd name="T68" fmla="*/ 29 w 32"/>
                              <a:gd name="T69" fmla="*/ 22 h 139"/>
                              <a:gd name="T70" fmla="*/ 29 w 32"/>
                              <a:gd name="T71" fmla="*/ 22 h 139"/>
                              <a:gd name="T72" fmla="*/ 29 w 32"/>
                              <a:gd name="T73" fmla="*/ 22 h 139"/>
                              <a:gd name="T74" fmla="*/ 29 w 32"/>
                              <a:gd name="T75" fmla="*/ 22 h 139"/>
                              <a:gd name="T76" fmla="*/ 29 w 32"/>
                              <a:gd name="T77" fmla="*/ 22 h 139"/>
                              <a:gd name="T78" fmla="*/ 29 w 32"/>
                              <a:gd name="T79" fmla="*/ 18 h 139"/>
                              <a:gd name="T80" fmla="*/ 29 w 32"/>
                              <a:gd name="T81" fmla="*/ 18 h 139"/>
                              <a:gd name="T82" fmla="*/ 29 w 32"/>
                              <a:gd name="T83" fmla="*/ 18 h 139"/>
                              <a:gd name="T84" fmla="*/ 25 w 32"/>
                              <a:gd name="T85" fmla="*/ 15 h 139"/>
                              <a:gd name="T86" fmla="*/ 29 w 32"/>
                              <a:gd name="T87" fmla="*/ 7 h 139"/>
                              <a:gd name="T88" fmla="*/ 29 w 32"/>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32" h="139">
                                <a:moveTo>
                                  <a:pt x="32" y="7"/>
                                </a:moveTo>
                                <a:lnTo>
                                  <a:pt x="32" y="7"/>
                                </a:lnTo>
                                <a:lnTo>
                                  <a:pt x="32" y="4"/>
                                </a:lnTo>
                                <a:lnTo>
                                  <a:pt x="32" y="0"/>
                                </a:lnTo>
                                <a:lnTo>
                                  <a:pt x="4" y="0"/>
                                </a:lnTo>
                                <a:lnTo>
                                  <a:pt x="0" y="4"/>
                                </a:lnTo>
                                <a:lnTo>
                                  <a:pt x="0" y="7"/>
                                </a:lnTo>
                                <a:lnTo>
                                  <a:pt x="4" y="7"/>
                                </a:lnTo>
                                <a:lnTo>
                                  <a:pt x="4" y="11"/>
                                </a:lnTo>
                                <a:lnTo>
                                  <a:pt x="7" y="15"/>
                                </a:lnTo>
                                <a:lnTo>
                                  <a:pt x="7" y="18"/>
                                </a:lnTo>
                                <a:lnTo>
                                  <a:pt x="4" y="18"/>
                                </a:lnTo>
                                <a:lnTo>
                                  <a:pt x="4" y="22"/>
                                </a:lnTo>
                                <a:lnTo>
                                  <a:pt x="7" y="22"/>
                                </a:lnTo>
                                <a:lnTo>
                                  <a:pt x="7" y="25"/>
                                </a:lnTo>
                                <a:lnTo>
                                  <a:pt x="7" y="132"/>
                                </a:lnTo>
                                <a:lnTo>
                                  <a:pt x="4" y="132"/>
                                </a:lnTo>
                                <a:lnTo>
                                  <a:pt x="4" y="136"/>
                                </a:lnTo>
                                <a:lnTo>
                                  <a:pt x="4" y="139"/>
                                </a:lnTo>
                                <a:lnTo>
                                  <a:pt x="32" y="139"/>
                                </a:lnTo>
                                <a:lnTo>
                                  <a:pt x="32" y="136"/>
                                </a:lnTo>
                                <a:lnTo>
                                  <a:pt x="29" y="136"/>
                                </a:lnTo>
                                <a:lnTo>
                                  <a:pt x="29" y="132"/>
                                </a:lnTo>
                                <a:lnTo>
                                  <a:pt x="29" y="25"/>
                                </a:lnTo>
                                <a:lnTo>
                                  <a:pt x="29" y="22"/>
                                </a:lnTo>
                                <a:lnTo>
                                  <a:pt x="29" y="18"/>
                                </a:lnTo>
                                <a:lnTo>
                                  <a:pt x="25" y="15"/>
                                </a:lnTo>
                                <a:lnTo>
                                  <a:pt x="29" y="11"/>
                                </a:lnTo>
                                <a:lnTo>
                                  <a:pt x="29" y="7"/>
                                </a:lnTo>
                                <a:lnTo>
                                  <a:pt x="3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9"/>
                        <wps:cNvSpPr>
                          <a:spLocks/>
                        </wps:cNvSpPr>
                        <wps:spPr bwMode="auto">
                          <a:xfrm>
                            <a:off x="7404" y="1547"/>
                            <a:ext cx="28" cy="139"/>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4 w 28"/>
                              <a:gd name="T17" fmla="*/ 15 h 139"/>
                              <a:gd name="T18" fmla="*/ 4 w 28"/>
                              <a:gd name="T19" fmla="*/ 18 h 139"/>
                              <a:gd name="T20" fmla="*/ 4 w 28"/>
                              <a:gd name="T21" fmla="*/ 18 h 139"/>
                              <a:gd name="T22" fmla="*/ 4 w 28"/>
                              <a:gd name="T23" fmla="*/ 18 h 139"/>
                              <a:gd name="T24" fmla="*/ 4 w 28"/>
                              <a:gd name="T25" fmla="*/ 22 h 139"/>
                              <a:gd name="T26" fmla="*/ 4 w 28"/>
                              <a:gd name="T27" fmla="*/ 22 h 139"/>
                              <a:gd name="T28" fmla="*/ 4 w 28"/>
                              <a:gd name="T29" fmla="*/ 22 h 139"/>
                              <a:gd name="T30" fmla="*/ 4 w 28"/>
                              <a:gd name="T31" fmla="*/ 22 h 139"/>
                              <a:gd name="T32" fmla="*/ 4 w 28"/>
                              <a:gd name="T33" fmla="*/ 22 h 139"/>
                              <a:gd name="T34" fmla="*/ 4 w 28"/>
                              <a:gd name="T35" fmla="*/ 25 h 139"/>
                              <a:gd name="T36" fmla="*/ 4 w 28"/>
                              <a:gd name="T37" fmla="*/ 132 h 139"/>
                              <a:gd name="T38" fmla="*/ 4 w 28"/>
                              <a:gd name="T39" fmla="*/ 132 h 139"/>
                              <a:gd name="T40" fmla="*/ 4 w 28"/>
                              <a:gd name="T41" fmla="*/ 136 h 139"/>
                              <a:gd name="T42" fmla="*/ 4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5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8 w 28"/>
                              <a:gd name="T87" fmla="*/ 7 h 139"/>
                              <a:gd name="T88" fmla="*/ 28 w 28"/>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 h="139">
                                <a:moveTo>
                                  <a:pt x="28" y="7"/>
                                </a:moveTo>
                                <a:lnTo>
                                  <a:pt x="28" y="7"/>
                                </a:lnTo>
                                <a:lnTo>
                                  <a:pt x="28" y="4"/>
                                </a:lnTo>
                                <a:lnTo>
                                  <a:pt x="28" y="0"/>
                                </a:lnTo>
                                <a:lnTo>
                                  <a:pt x="0" y="0"/>
                                </a:lnTo>
                                <a:lnTo>
                                  <a:pt x="0" y="4"/>
                                </a:lnTo>
                                <a:lnTo>
                                  <a:pt x="0" y="7"/>
                                </a:lnTo>
                                <a:lnTo>
                                  <a:pt x="0" y="11"/>
                                </a:lnTo>
                                <a:lnTo>
                                  <a:pt x="4" y="15"/>
                                </a:lnTo>
                                <a:lnTo>
                                  <a:pt x="4" y="18"/>
                                </a:lnTo>
                                <a:lnTo>
                                  <a:pt x="4" y="22"/>
                                </a:lnTo>
                                <a:lnTo>
                                  <a:pt x="4" y="25"/>
                                </a:lnTo>
                                <a:lnTo>
                                  <a:pt x="4" y="132"/>
                                </a:lnTo>
                                <a:lnTo>
                                  <a:pt x="4" y="136"/>
                                </a:lnTo>
                                <a:lnTo>
                                  <a:pt x="0" y="136"/>
                                </a:lnTo>
                                <a:lnTo>
                                  <a:pt x="0" y="139"/>
                                </a:lnTo>
                                <a:lnTo>
                                  <a:pt x="28" y="139"/>
                                </a:lnTo>
                                <a:lnTo>
                                  <a:pt x="28" y="136"/>
                                </a:lnTo>
                                <a:lnTo>
                                  <a:pt x="25" y="136"/>
                                </a:lnTo>
                                <a:lnTo>
                                  <a:pt x="25" y="132"/>
                                </a:lnTo>
                                <a:lnTo>
                                  <a:pt x="25" y="25"/>
                                </a:lnTo>
                                <a:lnTo>
                                  <a:pt x="25" y="22"/>
                                </a:lnTo>
                                <a:lnTo>
                                  <a:pt x="25" y="18"/>
                                </a:lnTo>
                                <a:lnTo>
                                  <a:pt x="25" y="15"/>
                                </a:lnTo>
                                <a:lnTo>
                                  <a:pt x="25" y="11"/>
                                </a:lnTo>
                                <a:lnTo>
                                  <a:pt x="2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0"/>
                        <wps:cNvSpPr>
                          <a:spLocks/>
                        </wps:cNvSpPr>
                        <wps:spPr bwMode="auto">
                          <a:xfrm>
                            <a:off x="7486" y="1273"/>
                            <a:ext cx="181" cy="210"/>
                          </a:xfrm>
                          <a:custGeom>
                            <a:avLst/>
                            <a:gdLst>
                              <a:gd name="T0" fmla="*/ 177 w 181"/>
                              <a:gd name="T1" fmla="*/ 168 h 210"/>
                              <a:gd name="T2" fmla="*/ 177 w 181"/>
                              <a:gd name="T3" fmla="*/ 164 h 210"/>
                              <a:gd name="T4" fmla="*/ 170 w 181"/>
                              <a:gd name="T5" fmla="*/ 164 h 210"/>
                              <a:gd name="T6" fmla="*/ 170 w 181"/>
                              <a:gd name="T7" fmla="*/ 157 h 210"/>
                              <a:gd name="T8" fmla="*/ 166 w 181"/>
                              <a:gd name="T9" fmla="*/ 157 h 210"/>
                              <a:gd name="T10" fmla="*/ 152 w 181"/>
                              <a:gd name="T11" fmla="*/ 103 h 210"/>
                              <a:gd name="T12" fmla="*/ 117 w 181"/>
                              <a:gd name="T13" fmla="*/ 71 h 210"/>
                              <a:gd name="T14" fmla="*/ 106 w 181"/>
                              <a:gd name="T15" fmla="*/ 64 h 210"/>
                              <a:gd name="T16" fmla="*/ 106 w 181"/>
                              <a:gd name="T17" fmla="*/ 61 h 210"/>
                              <a:gd name="T18" fmla="*/ 110 w 181"/>
                              <a:gd name="T19" fmla="*/ 57 h 210"/>
                              <a:gd name="T20" fmla="*/ 103 w 181"/>
                              <a:gd name="T21" fmla="*/ 54 h 210"/>
                              <a:gd name="T22" fmla="*/ 103 w 181"/>
                              <a:gd name="T23" fmla="*/ 50 h 210"/>
                              <a:gd name="T24" fmla="*/ 103 w 181"/>
                              <a:gd name="T25" fmla="*/ 29 h 210"/>
                              <a:gd name="T26" fmla="*/ 103 w 181"/>
                              <a:gd name="T27" fmla="*/ 29 h 210"/>
                              <a:gd name="T28" fmla="*/ 103 w 181"/>
                              <a:gd name="T29" fmla="*/ 25 h 210"/>
                              <a:gd name="T30" fmla="*/ 103 w 181"/>
                              <a:gd name="T31" fmla="*/ 22 h 210"/>
                              <a:gd name="T32" fmla="*/ 103 w 181"/>
                              <a:gd name="T33" fmla="*/ 22 h 210"/>
                              <a:gd name="T34" fmla="*/ 103 w 181"/>
                              <a:gd name="T35" fmla="*/ 18 h 210"/>
                              <a:gd name="T36" fmla="*/ 99 w 181"/>
                              <a:gd name="T37" fmla="*/ 18 h 210"/>
                              <a:gd name="T38" fmla="*/ 92 w 181"/>
                              <a:gd name="T39" fmla="*/ 7 h 210"/>
                              <a:gd name="T40" fmla="*/ 92 w 181"/>
                              <a:gd name="T41" fmla="*/ 7 h 210"/>
                              <a:gd name="T42" fmla="*/ 92 w 181"/>
                              <a:gd name="T43" fmla="*/ 4 h 210"/>
                              <a:gd name="T44" fmla="*/ 88 w 181"/>
                              <a:gd name="T45" fmla="*/ 4 h 210"/>
                              <a:gd name="T46" fmla="*/ 88 w 181"/>
                              <a:gd name="T47" fmla="*/ 7 h 210"/>
                              <a:gd name="T48" fmla="*/ 85 w 181"/>
                              <a:gd name="T49" fmla="*/ 7 h 210"/>
                              <a:gd name="T50" fmla="*/ 78 w 181"/>
                              <a:gd name="T51" fmla="*/ 18 h 210"/>
                              <a:gd name="T52" fmla="*/ 78 w 181"/>
                              <a:gd name="T53" fmla="*/ 18 h 210"/>
                              <a:gd name="T54" fmla="*/ 78 w 181"/>
                              <a:gd name="T55" fmla="*/ 22 h 210"/>
                              <a:gd name="T56" fmla="*/ 78 w 181"/>
                              <a:gd name="T57" fmla="*/ 22 h 210"/>
                              <a:gd name="T58" fmla="*/ 78 w 181"/>
                              <a:gd name="T59" fmla="*/ 25 h 210"/>
                              <a:gd name="T60" fmla="*/ 78 w 181"/>
                              <a:gd name="T61" fmla="*/ 29 h 210"/>
                              <a:gd name="T62" fmla="*/ 78 w 181"/>
                              <a:gd name="T63" fmla="*/ 29 h 210"/>
                              <a:gd name="T64" fmla="*/ 78 w 181"/>
                              <a:gd name="T65" fmla="*/ 50 h 210"/>
                              <a:gd name="T66" fmla="*/ 74 w 181"/>
                              <a:gd name="T67" fmla="*/ 54 h 210"/>
                              <a:gd name="T68" fmla="*/ 71 w 181"/>
                              <a:gd name="T69" fmla="*/ 61 h 210"/>
                              <a:gd name="T70" fmla="*/ 74 w 181"/>
                              <a:gd name="T71" fmla="*/ 61 h 210"/>
                              <a:gd name="T72" fmla="*/ 71 w 181"/>
                              <a:gd name="T73" fmla="*/ 64 h 210"/>
                              <a:gd name="T74" fmla="*/ 64 w 181"/>
                              <a:gd name="T75" fmla="*/ 71 h 210"/>
                              <a:gd name="T76" fmla="*/ 28 w 181"/>
                              <a:gd name="T77" fmla="*/ 103 h 210"/>
                              <a:gd name="T78" fmla="*/ 14 w 181"/>
                              <a:gd name="T79" fmla="*/ 157 h 210"/>
                              <a:gd name="T80" fmla="*/ 10 w 181"/>
                              <a:gd name="T81" fmla="*/ 157 h 210"/>
                              <a:gd name="T82" fmla="*/ 7 w 181"/>
                              <a:gd name="T83" fmla="*/ 164 h 210"/>
                              <a:gd name="T84" fmla="*/ 3 w 181"/>
                              <a:gd name="T85" fmla="*/ 164 h 210"/>
                              <a:gd name="T86" fmla="*/ 3 w 181"/>
                              <a:gd name="T87" fmla="*/ 168 h 210"/>
                              <a:gd name="T88" fmla="*/ 0 w 181"/>
                              <a:gd name="T89" fmla="*/ 168 h 210"/>
                              <a:gd name="T90" fmla="*/ 0 w 181"/>
                              <a:gd name="T91" fmla="*/ 171 h 210"/>
                              <a:gd name="T92" fmla="*/ 3 w 181"/>
                              <a:gd name="T93" fmla="*/ 178 h 210"/>
                              <a:gd name="T94" fmla="*/ 3 w 181"/>
                              <a:gd name="T95" fmla="*/ 196 h 210"/>
                              <a:gd name="T96" fmla="*/ 3 w 181"/>
                              <a:gd name="T97" fmla="*/ 196 h 210"/>
                              <a:gd name="T98" fmla="*/ 177 w 181"/>
                              <a:gd name="T99" fmla="*/ 210 h 210"/>
                              <a:gd name="T100" fmla="*/ 177 w 181"/>
                              <a:gd name="T101" fmla="*/ 196 h 210"/>
                              <a:gd name="T102" fmla="*/ 174 w 181"/>
                              <a:gd name="T103" fmla="*/ 178 h 210"/>
                              <a:gd name="T104" fmla="*/ 177 w 181"/>
                              <a:gd name="T105" fmla="*/ 175 h 210"/>
                              <a:gd name="T106" fmla="*/ 181 w 181"/>
                              <a:gd name="T107" fmla="*/ 171 h 210"/>
                              <a:gd name="T108" fmla="*/ 181 w 181"/>
                              <a:gd name="T109" fmla="*/ 168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1" h="210">
                                <a:moveTo>
                                  <a:pt x="181" y="168"/>
                                </a:moveTo>
                                <a:lnTo>
                                  <a:pt x="181" y="168"/>
                                </a:lnTo>
                                <a:lnTo>
                                  <a:pt x="177" y="168"/>
                                </a:lnTo>
                                <a:lnTo>
                                  <a:pt x="177" y="164"/>
                                </a:lnTo>
                                <a:lnTo>
                                  <a:pt x="174" y="164"/>
                                </a:lnTo>
                                <a:lnTo>
                                  <a:pt x="170" y="164"/>
                                </a:lnTo>
                                <a:lnTo>
                                  <a:pt x="170" y="160"/>
                                </a:lnTo>
                                <a:lnTo>
                                  <a:pt x="170" y="157"/>
                                </a:lnTo>
                                <a:lnTo>
                                  <a:pt x="166" y="157"/>
                                </a:lnTo>
                                <a:lnTo>
                                  <a:pt x="166" y="135"/>
                                </a:lnTo>
                                <a:lnTo>
                                  <a:pt x="163" y="118"/>
                                </a:lnTo>
                                <a:lnTo>
                                  <a:pt x="152" y="103"/>
                                </a:lnTo>
                                <a:lnTo>
                                  <a:pt x="145" y="89"/>
                                </a:lnTo>
                                <a:lnTo>
                                  <a:pt x="135" y="82"/>
                                </a:lnTo>
                                <a:lnTo>
                                  <a:pt x="117" y="71"/>
                                </a:lnTo>
                                <a:lnTo>
                                  <a:pt x="113" y="68"/>
                                </a:lnTo>
                                <a:lnTo>
                                  <a:pt x="106" y="64"/>
                                </a:lnTo>
                                <a:lnTo>
                                  <a:pt x="106" y="61"/>
                                </a:lnTo>
                                <a:lnTo>
                                  <a:pt x="110" y="61"/>
                                </a:lnTo>
                                <a:lnTo>
                                  <a:pt x="110" y="57"/>
                                </a:lnTo>
                                <a:lnTo>
                                  <a:pt x="106" y="54"/>
                                </a:lnTo>
                                <a:lnTo>
                                  <a:pt x="103" y="54"/>
                                </a:lnTo>
                                <a:lnTo>
                                  <a:pt x="103" y="50"/>
                                </a:lnTo>
                                <a:lnTo>
                                  <a:pt x="103" y="29"/>
                                </a:lnTo>
                                <a:lnTo>
                                  <a:pt x="103" y="25"/>
                                </a:lnTo>
                                <a:lnTo>
                                  <a:pt x="103" y="22"/>
                                </a:lnTo>
                                <a:lnTo>
                                  <a:pt x="103" y="18"/>
                                </a:lnTo>
                                <a:lnTo>
                                  <a:pt x="99" y="18"/>
                                </a:lnTo>
                                <a:lnTo>
                                  <a:pt x="92" y="11"/>
                                </a:lnTo>
                                <a:lnTo>
                                  <a:pt x="92" y="7"/>
                                </a:lnTo>
                                <a:lnTo>
                                  <a:pt x="92" y="4"/>
                                </a:lnTo>
                                <a:lnTo>
                                  <a:pt x="88" y="0"/>
                                </a:lnTo>
                                <a:lnTo>
                                  <a:pt x="88" y="4"/>
                                </a:lnTo>
                                <a:lnTo>
                                  <a:pt x="88" y="7"/>
                                </a:lnTo>
                                <a:lnTo>
                                  <a:pt x="85" y="7"/>
                                </a:lnTo>
                                <a:lnTo>
                                  <a:pt x="85" y="11"/>
                                </a:lnTo>
                                <a:lnTo>
                                  <a:pt x="78" y="18"/>
                                </a:lnTo>
                                <a:lnTo>
                                  <a:pt x="78" y="22"/>
                                </a:lnTo>
                                <a:lnTo>
                                  <a:pt x="78" y="25"/>
                                </a:lnTo>
                                <a:lnTo>
                                  <a:pt x="78" y="29"/>
                                </a:lnTo>
                                <a:lnTo>
                                  <a:pt x="78" y="50"/>
                                </a:lnTo>
                                <a:lnTo>
                                  <a:pt x="78" y="54"/>
                                </a:lnTo>
                                <a:lnTo>
                                  <a:pt x="74" y="54"/>
                                </a:lnTo>
                                <a:lnTo>
                                  <a:pt x="71" y="54"/>
                                </a:lnTo>
                                <a:lnTo>
                                  <a:pt x="71" y="57"/>
                                </a:lnTo>
                                <a:lnTo>
                                  <a:pt x="71" y="61"/>
                                </a:lnTo>
                                <a:lnTo>
                                  <a:pt x="74" y="61"/>
                                </a:lnTo>
                                <a:lnTo>
                                  <a:pt x="74" y="64"/>
                                </a:lnTo>
                                <a:lnTo>
                                  <a:pt x="71" y="64"/>
                                </a:lnTo>
                                <a:lnTo>
                                  <a:pt x="67" y="68"/>
                                </a:lnTo>
                                <a:lnTo>
                                  <a:pt x="64" y="71"/>
                                </a:lnTo>
                                <a:lnTo>
                                  <a:pt x="46" y="82"/>
                                </a:lnTo>
                                <a:lnTo>
                                  <a:pt x="35" y="89"/>
                                </a:lnTo>
                                <a:lnTo>
                                  <a:pt x="28" y="103"/>
                                </a:lnTo>
                                <a:lnTo>
                                  <a:pt x="17" y="118"/>
                                </a:lnTo>
                                <a:lnTo>
                                  <a:pt x="14" y="135"/>
                                </a:lnTo>
                                <a:lnTo>
                                  <a:pt x="14" y="157"/>
                                </a:lnTo>
                                <a:lnTo>
                                  <a:pt x="10" y="157"/>
                                </a:lnTo>
                                <a:lnTo>
                                  <a:pt x="10" y="160"/>
                                </a:lnTo>
                                <a:lnTo>
                                  <a:pt x="7" y="164"/>
                                </a:lnTo>
                                <a:lnTo>
                                  <a:pt x="3" y="164"/>
                                </a:lnTo>
                                <a:lnTo>
                                  <a:pt x="3" y="168"/>
                                </a:lnTo>
                                <a:lnTo>
                                  <a:pt x="0" y="168"/>
                                </a:lnTo>
                                <a:lnTo>
                                  <a:pt x="0" y="171"/>
                                </a:lnTo>
                                <a:lnTo>
                                  <a:pt x="3" y="175"/>
                                </a:lnTo>
                                <a:lnTo>
                                  <a:pt x="3" y="178"/>
                                </a:lnTo>
                                <a:lnTo>
                                  <a:pt x="7" y="178"/>
                                </a:lnTo>
                                <a:lnTo>
                                  <a:pt x="7" y="192"/>
                                </a:lnTo>
                                <a:lnTo>
                                  <a:pt x="3" y="196"/>
                                </a:lnTo>
                                <a:lnTo>
                                  <a:pt x="3" y="210"/>
                                </a:lnTo>
                                <a:lnTo>
                                  <a:pt x="88" y="189"/>
                                </a:lnTo>
                                <a:lnTo>
                                  <a:pt x="177" y="210"/>
                                </a:lnTo>
                                <a:lnTo>
                                  <a:pt x="177" y="196"/>
                                </a:lnTo>
                                <a:lnTo>
                                  <a:pt x="174" y="196"/>
                                </a:lnTo>
                                <a:lnTo>
                                  <a:pt x="174" y="192"/>
                                </a:lnTo>
                                <a:lnTo>
                                  <a:pt x="174" y="178"/>
                                </a:lnTo>
                                <a:lnTo>
                                  <a:pt x="177" y="178"/>
                                </a:lnTo>
                                <a:lnTo>
                                  <a:pt x="177" y="175"/>
                                </a:lnTo>
                                <a:lnTo>
                                  <a:pt x="181" y="171"/>
                                </a:lnTo>
                                <a:lnTo>
                                  <a:pt x="181" y="16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1"/>
                        <wps:cNvSpPr>
                          <a:spLocks/>
                        </wps:cNvSpPr>
                        <wps:spPr bwMode="auto">
                          <a:xfrm>
                            <a:off x="7372" y="1686"/>
                            <a:ext cx="405" cy="64"/>
                          </a:xfrm>
                          <a:custGeom>
                            <a:avLst/>
                            <a:gdLst>
                              <a:gd name="T0" fmla="*/ 391 w 405"/>
                              <a:gd name="T1" fmla="*/ 36 h 64"/>
                              <a:gd name="T2" fmla="*/ 391 w 405"/>
                              <a:gd name="T3" fmla="*/ 11 h 64"/>
                              <a:gd name="T4" fmla="*/ 376 w 405"/>
                              <a:gd name="T5" fmla="*/ 11 h 64"/>
                              <a:gd name="T6" fmla="*/ 376 w 405"/>
                              <a:gd name="T7" fmla="*/ 0 h 64"/>
                              <a:gd name="T8" fmla="*/ 32 w 405"/>
                              <a:gd name="T9" fmla="*/ 0 h 64"/>
                              <a:gd name="T10" fmla="*/ 32 w 405"/>
                              <a:gd name="T11" fmla="*/ 11 h 64"/>
                              <a:gd name="T12" fmla="*/ 18 w 405"/>
                              <a:gd name="T13" fmla="*/ 11 h 64"/>
                              <a:gd name="T14" fmla="*/ 18 w 405"/>
                              <a:gd name="T15" fmla="*/ 36 h 64"/>
                              <a:gd name="T16" fmla="*/ 0 w 405"/>
                              <a:gd name="T17" fmla="*/ 36 h 64"/>
                              <a:gd name="T18" fmla="*/ 0 w 405"/>
                              <a:gd name="T19" fmla="*/ 64 h 64"/>
                              <a:gd name="T20" fmla="*/ 405 w 405"/>
                              <a:gd name="T21" fmla="*/ 64 h 64"/>
                              <a:gd name="T22" fmla="*/ 405 w 405"/>
                              <a:gd name="T23" fmla="*/ 36 h 64"/>
                              <a:gd name="T24" fmla="*/ 391 w 405"/>
                              <a:gd name="T25" fmla="*/ 3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05" h="64">
                                <a:moveTo>
                                  <a:pt x="391" y="36"/>
                                </a:moveTo>
                                <a:lnTo>
                                  <a:pt x="391" y="11"/>
                                </a:lnTo>
                                <a:lnTo>
                                  <a:pt x="376" y="11"/>
                                </a:lnTo>
                                <a:lnTo>
                                  <a:pt x="376" y="0"/>
                                </a:lnTo>
                                <a:lnTo>
                                  <a:pt x="32" y="0"/>
                                </a:lnTo>
                                <a:lnTo>
                                  <a:pt x="32" y="11"/>
                                </a:lnTo>
                                <a:lnTo>
                                  <a:pt x="18" y="11"/>
                                </a:lnTo>
                                <a:lnTo>
                                  <a:pt x="18" y="36"/>
                                </a:lnTo>
                                <a:lnTo>
                                  <a:pt x="0" y="36"/>
                                </a:lnTo>
                                <a:lnTo>
                                  <a:pt x="0" y="64"/>
                                </a:lnTo>
                                <a:lnTo>
                                  <a:pt x="405" y="64"/>
                                </a:lnTo>
                                <a:lnTo>
                                  <a:pt x="405" y="36"/>
                                </a:lnTo>
                                <a:lnTo>
                                  <a:pt x="391" y="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910321" id="Group 14" o:spid="_x0000_s1026" style="position:absolute;margin-left:556.1pt;margin-top:42.95pt;width:20.25pt;height:23.85pt;z-index:-251651584" coordorigin="7372,1273" coordsize="405,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pbVdBkAADH8AAAOAAAAZHJzL2Uyb0RvYy54bWzsXW1vGzmS/n7A/QdBHxfIWK13GeMsbjab&#10;wQG5uwU29wMUWbaFsyWdpMSZPex/vyq+tKpEPiTdMWYzO5wPaWe68nTVQzZZrIds//jHr0+PvS/r&#10;w3Gz2970mx8G/d56u9rdbrb3N/3//vj+zbzfO56W29vl4267vun/sj72//j2X//lx+f99Xq4e9g9&#10;3q4PPQLZHq+f9zf9h9Npf311dVw9rJ+Wxx92+/WWbt7tDk/LE/31cH91e1g+E/rT49VwMJhePe8O&#10;t/vDbrU+Hun/vrM3+28N/t3denX6r7u74/rUe7zpk28n8+fB/PmJ/7x6++Py+v6w3D9sVs6NZQcv&#10;npabLT20hXq3PC17nw+bAOppszrsjru70w+r3dPV7u5us1qbGCiaZnARzc+H3ee9ieX++vl+39JE&#10;1F7w1Bl29Z9f/nLobW6p7cb93nb5RG1kHtujvxM5z/v7a7L5+bD/6/4vBxsh/fhht/qfI92+urzP&#10;f7+3xr1Pz/+xuyW85efTzpDz9e7wxBAUdu+raYNf2jZYfz31VvQ/h5NZM5v0eyu6NRoM54uJbaPV&#10;AzUk/6vZaDbs9+huM5yN/L0/u389Hrh/Op7N+N7V8to+1DjqHOOoqLcdz4Qev43Qvz4s92vTTkcm&#10;yxNKrlhC3x/Wa+7CPeMvP5ysPJ9HSaa4w2ZH4jxL42w0H1lCxrOpJcSTOZrPLJPEqGRjeb36fDz9&#10;vN6Z5lh++XA80W3qvbf0k/3Buf6RXpq7p0d6J/5w1SO43jP/aZ9yf+uNGmE0HvUeevZ5DOhNqM3y&#10;OBRHawRwqJe2Js2iiftDzLdGg6g7U2EBYYi8DAyNbsIiys1CmICYGknyIB5SU8BxI0lGOAUc81DQ&#10;hjUC/kiOJ/E2byTLCEeSjHAkzQhH8gxwhpJngDOUPCMcyTPCkTwjHMkzeLWGiudZtDMPJc8NaPih&#10;JHrWxIEk0RBIMg2ARpJpBDSSVM8mUY9GkmoIJLlGQJLrBpA9kmQjIEn2aDqJvx4jxTaITbKNkRTd&#10;caSxpJvmx7hP4wK+x5JvjFRA+FgSPppNgU+K8XivHCvG56B/jyXjk/iLMlaMQyTJOECaKMYR0kQy&#10;DgaBiWJ8DoaTiWQcISnGIZJkHCFpxpFPivH4FDDRjIP3biIZB5PkVDMOkKaScYSkGUdIknGEpBlH&#10;SJJxgUTJaZtwLR98Drb6unVJGP3UW/I6amCy5/3uyPkvZ2SU/X5sXEZHVpyxAWMKlY1N4knPSxtT&#10;NGzsc8W0MXURNvZpdtqYegEbL4p85nSIrSnlsUlrGpuzHmNeFiQnN8a8LEzOYYx5WaCNi7QpC5Uz&#10;EkanrKMk1KELdVgW6tCFSjlEEboLlTKFInMX6rAsVE4JOFSa9UvQeeI35mWhjlyoNIMXobtQaZou&#10;MnehjspC5emYfacJtwSd51xjXhYqT6zGvCxUnj2NeVmoPEUa87JQeR5kc5rpSkLlyc6Yl4U6caFO&#10;ykKduFAnZaHy3GScKQuVJyA2pymmJNSpC3VaFurUhTpVodoh280HB6pmXdaxDv0e1bE+sUfL6/3y&#10;xNOI/7H3TCUUrgA8UNVkYuaQp92X9cedMTjxZGJuU1Bj7+TZ4HGbNPS3/XVv8GgpbUgyhTVy3t/1&#10;V2tliWyf6W/6qzWi6Zcco7zHku1v+qs1ouDYyLe3v+mvzin7vJlvN3/XX7WV59/f9VdnZZ/Y1lP8&#10;XX+1VpTMG8dyZq6SlTWz/ToTwGhu48yw0ZqlmfVFpUwDBB3IE7F63B3Xtum4W5pSXNs/uVuLAtRx&#10;97i5fb95fOSOeTzcf/rT46H3ZcklW/Of6wLK7NFkPdsd/zPfQ/ifU+nLvQJcBDMl2P9bNMPx4Kfh&#10;4s376Xz2Zvx+PHmzmA3mbwbN4qfFdDBejN+9/zu/H834+mFze7vefths174c3IzLqoOuMG0LuaYg&#10;zC/gYkKzr4mrQ5BU/93eUnTL64f18vbP7ufTcvNof77SHhuSKWx/NURQ5dMWEm3Z89Pu9hcqKh52&#10;thROpXv64WF3+Fu/90xl8Jv+8X8/Lw/rfu/x37dUFl00Y57NTuYv48mME5aDvPNJ3lluVwR10z/1&#10;KXHlH/90srX2z/vD5v6BntQYLra7f6Oa8N2Gq47GP+uV+wtVZn+tEi29WBclWlf1FoVY6pLfXKI1&#10;vNFI1UxomWoa1JdohzQJca27aXMLXyWXb0hxiXY4p3U2YZpnnKuvclXES2P3NFSgBShqRRRHoVms&#10;rRwCFLka4uJsxBdqlhaFl/thQHLpCUCI2AyIXHUCVoLSbOiKqswiGEoGMs40kl0EI+mNE9NIehGM&#10;5JcX95GgJMENV50izcSLnTYqgCM5buZxnKAuG/qjyrIQJ88yrZzOLkMcSXM8LlWWHQ5BXHmeVVUW&#10;4uR5pkXYOS6Eo6qy8bhUTRbiSJ4BjuQZ4uR5VhXZIeiHozzPqh7bjECDjSTR8feLhukz0RBIFWTj&#10;QKoa24ym8S6k6rEASFKNgSTXAEgOHRhIkg2A1OABQ8uTPdZkA45ULRZNOnIGpKEszraqxSKkIrp5&#10;5doOjQipiG9e1J6RWG4IR0dK+c82sOVULZbepShSEeOqFguQVCUWvii8Ss5FRyvosw1GUozHo+Nl&#10;Wfs0jFTA+FQyjsalqezhiCZJOBooZ5R1t34DIFodChswwPGCMwsk6YYeFbBNy1rxMORRAdm0l6MA&#10;qIDsmSQbzf68jM5xNJdkQ6ACsnnrRvswCFRA9lySjRK2eQHZXDBqPQIJ5FxxHV9yzCXXAofW/lX1&#10;iMg6VfWAGha9R7RC/lhVj0spsKoeqM9U1QMx8xtQPaCaPaX5i0cCyr64cpjTszn/MuZlAg9nWWze&#10;1tnTurMr3n+0u1CzzsxoEjfoXmDIoLtQ232sGXMXKmU4Jcw4qeAj5TFF5m4EpmylyNyFSjlJkbkL&#10;1e4rzRLJyQcTSQmGQLf/7BuUMlpVsVDGZS4uuJ+FMCvp8G16qu9459te8Iia+Zv+qoxMqZn89jf9&#10;VRmVKGklNumH2Z7vg/OO+Kt1yNq0mzL8TX+1RpTOEktUhLRN42/6qzIyVWoYv3tc2sg+jrZF5B/X&#10;boLwvvir8om2HaSgnFOFVmY3di7Atu7v/fFX65frd676CsFas/QzuWzJ7UMVs1SYrVmaDWeWYdZb&#10;FWFRSbnEsXT/8u77wc0z6q+OWctFutNfvPYeoaqbW9ILq7r5faubtJK/UDfNe/PqB1CmbuNNVTd5&#10;8+S5egKESVmEiRfQZQkGgFA60lZp4iCg/iI1339+dXMcrXI3kmBULFPqJsCRHKPqnVI34zgvVzcB&#10;Tkk1kXeFtl0H4MhejErA6tQJwJE8QxzZlQGO5BnhKHUzjvNydRPgSJ6hP3meX65uAn8kz1DXUOom&#10;AJJEQyClbsaBOqibAEhSDaUtddgkPhyOZZ/GQPnBWR00wUCyVwOPNNlV3UQ6qe7diCdJONDI1DkT&#10;2HRV3azqppgiQV+q6maeo3+kuglUSTmWCFVSZsVV3XQ1mHTJmcZbLsOqKiys3Fd1E+kx9UwXYqaq&#10;m4iZqm4iZqq6iZip6iZiZl7VzQuZ43eoblrJOqNuOqO0+uSM0kKWNcoIl86o6HEZSdI5ldH9vLyZ&#10;Vge9lc/8vCjmr1W45A0EF2xYsTEjjBcKlzbzvhQuqyZZNcnv/8Ql1TwvNEkz2Ly6JjlZ2Fk9okmS&#10;C6954nLBEpMZC2URQW4QB3UGcrDVYYZxFFn8HsfPrNDInkORlW8gJwZl7yAgWTgBILICa0reAYis&#10;eANWQk0yQOl24jKEkewibyS9RqEIYSS9CEbyC2AkweWaZOiO5LhckwxwOmqSIY5kGfqTp5nnxnNH&#10;B6dJQk0y9EfyjLQ7zofbh8Xb6+UnLuM4HTXJIK6R5BnFxSWVTFwdNcnQH8kzlBJDTTIEUh0aHd0M&#10;NckAqKsmGQJJqqGMpDTJeNt31SRDjzTZQCJTn7+LD9BdTlzGpy717bvCE5cAqYhufeISIMkxBDac&#10;PnEJkIoI1ycuAZLu3qDptCYZR+py4hIgacbBYMufLGoHE6uSBR2z84nLEEkyTk+LfpEgcuIyBJKE&#10;o4EycuIyAOp64jIEknRDjwrY7qpJhh4pskH7z+QkCRLYricuA4+6nrgMgSTZKB+ZF5Dd4cRl/G17&#10;+YlLgCM7tkhEadN4PXFZT1yyWEtJvd1en5Z2qyaJtIKqSSJmqiaJmKmaJGKmapKImd+FJkn5SurE&#10;Jd2mOcvLHFCT1GZedvFXJ0ZZo/QhSK7o0ANLTlOW2KQfZkU0H5z31l+t15SECgL8PX+VNlW3JKJo&#10;QZ88PFioW9pekD1w6c3Sz3R9iupfSde88FdmRtYFhyQz4rL3LK1Te8fKrDJ+Ocp8Duo7sr+qV/Xy&#10;zajqZlU3v3t1k496Xaibph+/vrrpz3sH35OlEeQ11U0qt9NvtTKD1zeomwBFVmIK1E2AImu6QJiU&#10;6hvXvcOAZL0LgMhqVxyExre2HirqL4o46iGtTRzlxeomawthRC/+niyAkfSioCS/5peghB1GElyk&#10;bgIcyTGq3gUnLkN2uqmbERzZh6E/spoYp7mbuhnxR/KMSsmBuhnBkTwjnODEZYjzcnUz3u4vVzcB&#10;juzOSEVQ35MFOJLncnUzQpAkGgIF6mYI1FHdjACpLg2/3prv0x3UzfjL0fHEZSQ0TTbQ2tT3ZNGk&#10;I/f3lKmbCKmI7lDdDKOj35JynlteoG5GkHTvRjzJGdHoPxGkIsZDdTNE6qpuRpA040DdCtXNCJJm&#10;HCHJ6dHopBEkyTgal0J1MwIkCUcDd6huhkAd1E2WpSJAkm7okRxOQF/qoG4CjxTZoNVCdTMSmiQb&#10;zf76e7Jxjzqqm6FHHU9cRoBU1wZyu/6eLAhNkg0SSH3iEuBIrgVOVTfjvyawnrhEtfWqbiJmqrqJ&#10;mKnqJmKmqpuImapuImZ+D+ompVQpdZNvC3EPqZsXZl4q8VcrmTijtODojEqUyxKb9MN+VXWTEkxW&#10;/9LikzNK61hWcM18g9QaZdQ1+7gyoyLHqflSmp/zvNAqrVl6nbTMymywhN+ldb0up6a2Zulnes0y&#10;I/S2ZmnOvLaZIc2Z0SXVAN4q80haxFBfzfQL73+6s3r3y6wy3lu/MtsInF+X0mx0MLo0qvpt1W+/&#10;f/2WqroX+q15u15dvx27X/ccnk7lkfAVT6eCorOsXotailQqyY9WqAQosrD3q+m3cYlAFpl+Nf02&#10;7krVb2/6f7jqxXWzRlbxUMVU6bdxnKrfPj0uEzzzVN2+vqjorvTbOM9Vv21ZjL/tHX4faByo6rdS&#10;TgQcyV6NFU65xwZMXR1OpyIkOQtin6S+hZCU5IKE9/B0ql2/yLm7y+8DjasuXb6YG0f6x+q3wCfN&#10;OFAC+bdOtaMA0CY7fDEXuCS7OBq4tX4bB6r6bb7VOpxOjZPdQb8FQGo0Ab8vPTydGg4BHU+nRoBk&#10;ag3WClW/dbWh9LFKmuCo+FO/mHv5ayw532di6unUS2a4GsDM0PbHknO7Vb9FilPVbxEzVb9FzFT9&#10;FjFT9du+G5m9zPGd6LdWBqz6bUqp+6fXb70W/BtWZmkRzDJpkWj5qmJq0ROrTPrTYjoYL8bv3v+d&#10;f1lyM75+2NzerrcfNtt17+vT4/Z4Tf/zpv9wOu2vr66Oq4f10/L4w9Nmddgdd3enH1a7p6vd3d1m&#10;tb66PSyfN9v7q+GgGVw9LTdVJv3+ZVJalVzIpGaseX2ZdODGsuCYKx9he0WZFPzmsRfKpABFlnQK&#10;ZFKAIkuVQOGUdUrzeUcjXsvCsKzlABBZhY+DyAolKAiFH/ENXHmxTBp35sXHXAGMpBcFJfllgYI6&#10;ISUakt/6i0W9LBnnh/csnUvpoN4efsQ34HkoOzKqkgfHXMP2erlMGo/r5TIpwJFjBYor/IhvwE/H&#10;j/iGOJJneDo1/IhvCCQHDQgUHHMNW6yjTBoBklRD3U59xDc+dHQ45gqANNng1GX4Ed+A7C4f8Y3/&#10;urwOMimavoro1sdcgU9yDIENp2XSSXS07iKTAiTdvUHT6WOucaQuMilA0oyDwTY85hq+Kp0/4hv0&#10;zA4yKQhOEo4GSi2TxoE6yKQASNINPaJ89jz/ASDZvyGQzEXMmeKw2WZyPIFAMt9DQJJstGlLH3ON&#10;h9ZBJgVAkmzoUQHZHWTS+Kj08o/4AhzJtUhE6zHXesy1yqSkr/ciX3KuMilSajh/ZQGZktQSAbnK&#10;pIjIKpMiZqpMipj5PciklHamjrnybRp/cjLphZk/Ueav7sugFit98tQhlUigJTbph9kJ2QfnvfVX&#10;67W1yUhGvsztBmmP4K8WyRmZRRU8cGmNMpqYM/Jzgn+Mv6rH2R2BmefRMjzpuiOh0CotXLoWzh0p&#10;bc3SnvlTlBnXWrPM+U5auxUIl86qCCtzGtk7lm5Lb5X59K5+WX13qEc3qyb5/WuSVBG40CRJhKKc&#10;9/VFSf7qFb3kzXBmdmUur9dfT73VV/o/XN9gVXJoH02D5te7wxNLRKvPx9PP6535efnlw/HkhCP6&#10;SStINFK2BaJmxoeyGPVSZpJGU94l7p4otSh5gBMiqTrKlNXJCBJNF8InLl5HfJJVqwYhyapVMwNI&#10;smzVTLgGEvGJhqqzT9Np3CdZS4FISqtsJvzB40h4Sq5sBqO4V40ivUHNJ1mfNQBKsT4AEdJXL848&#10;INYbRTuEkrxPkVeK9wa0oDrliVpQnfJkRqO8q4OeE9BBKd05s4ChJO0Tlr8j/WqoaUdeSdrpSFAc&#10;StOOoCTtEErRDrmS/d18RDISoDr0CbkKBc0YVBHt4ad7Y1BFtCtZ05R9Y1CS9gUfs4m8ziPJOkSS&#10;rC/AwKAOgILBSumaCEgpmwhIMg6BZD8Hb4zSNedcio6QpJRNBCTZhkCSbRSaJHvOZf+YR7KHAyD1&#10;+d4ZCE0Lm2AGnUi2IZJkG/UkpWtCJDWosF4X6d1K14RIkm+j/MSQJOEQSRKOhhSlayIkJWyicW5a&#10;wvhUMg6R5IACfZKMoxlBHf+c8b6NSMdUwiaaptT3e2nejyNJxtE0rJRN5JOSNiGSYhz4RInueX5F&#10;WcZMMk5G0ejUN3xR6jOTY4rZTxBhXKmbMCFTX/FtkFOScpgnKoETZT5a4USpDxcG2+wVJIn6S76I&#10;dHUUFGQYWuOESJJ0hCTHlQYtPNRpUJAhzhXlCGkhV0MAaSE3aTaoSy0k4yC6hezlDY0Z0QF4Ibs5&#10;QpLjSrPg7SCRAXhRwPhCMQ6R5FAO13oLyTn5E/eqGUjSIVgzULwjz5qBJL5BQxW9v+KNgNw3vB+4&#10;fXESvin+Z/z16gj/zUA2AA0x8SGrGag2QD2sGahGwGiyFdQ7VCX+uLrLC3Qqqnxsa+jpU9a8Bjfm&#10;ZWdmG+pSxtxXUDPo1GeMua/6Z8ypUxhzX9NOm9eT0EhLqxI/YqZK/IgZXivxy0f7PEs2P1SJHxFZ&#10;JX7EzG9A4ifxIT6vcnbNrwdl0CWvB6fQxrxsXuU82ZiXzaucDBvzsnd14eZVymlLfDdJLcNz2lr2&#10;D3wWQZlp2T/wecSgLGCTfVqXykI2Cab9BypoShupgZ2QdFivTr1H/oxI72T+PNz0D/3ep5v+Jw5j&#10;eb1fnh6cLf/Ye3ayFf0iZk6R2eR8lt1uBODFN7cNJauOirOF14iRpb/vr86OF+8K0d/310u79D4M&#10;Wlc4vJyd7fKkT7lI/PP81T/X26X3iJCEZZ/bzjAex18dHteQON5SOyp0207ncfzV49FyifEymwNI&#10;zbJ2bSf2OP7q8LjSS3i0Kk8+luvvbJbeuNDwKTgyo/pTEo2P7pFZ26u8T/7qfONVGptlmsyb5R5q&#10;W4yqkWnfrFmuvdxDqbybROPVLYVQapbpdA6Nzq6VPJS2fhSZZdrUPTTT4bjEQIHmrFyvTLeBm2/8&#10;4Oh7hb/a3uGM0vxzQYq8StPqjIqQ0j5xvY0eV2TUrml9WP5qw+PyZZ5PZ5XZ9OWt0v3BW6U7l7Mi&#10;qSXVt7xVmlM3dmdeDi5mExOFVmnuHVZmDHB+FVplYrTeZ8YwFhEoxsyAyCe2uHul3x63kzszVPsB&#10;Pd3afitdbhZxk3rm7XcFlyY3x7kpPTsE2zek0IykqmSPtWCZdnKTb6GVT5r8m+2v9g33iUaRVabN&#10;nV+ksaRi9FbpJ7q2pFc4heWsaBROWbknUoqft3J1Wrjf1A3TTS5VcRlmDo5qyLbJM861GWaxXZqS&#10;Fi9DcOtfsV268dtcPtOVWrtgMKq7Qetu0O9/NyhNHpe7Qc18+eq7QUczl8xOaVsoDW/n3aBjKgSY&#10;3aDtPPFNm0FHC9anGNQ85f7WBfhR6nDmo+H2eWgrKMShUfosrfH2vxCHWG1NRjPekhjxh6JujZo4&#10;Dq3oWhOIQwNza8RaZegOJcethfmmesQbqbbFUdT+TwSjt3/Go9KbP3njUcQf9b0aQA9nSG1gtKUo&#10;DiR5Bu2uNn6yfh5zSPKMcCTTCEcybTYZhA2mtnySL3GP1JZPhERvXUsRRpJ9GsSmNnzCl4MPULTP&#10;E0hVs43Xlqtmi6ruvFeZlm8fh2V1Ze6extzndUZA/uaaLw8EfG6P3tFYyZfeA/PY9lQUqvh6w0wd&#10;gwZ5m2anF63eLL1Ic1JwkVHGL1qqMrtlVi0ZfgXnr3IlV2RkR0a4xjGNQ24VmmUe6ZsoMKuZfM3k&#10;vyWTv3re318/3+/f/siz4GG5f9is3i1PS/l3+vl5f70e7h52j7frw9v/FwAAAP//AwBQSwMEFAAG&#10;AAgAAAAhAMC9SHjiAAAADAEAAA8AAABkcnMvZG93bnJldi54bWxMj8FqwzAMhu+DvYPRYLfVcUK6&#10;No1TStl2KoO2g7GbG6tJaCyH2E3St5972m760cevT/l6Mi0bsHeNJQliFgFDKq1uqJLwdXx/WQBz&#10;XpFWrSWUcEMH6+LxIVeZtiPtcTj4ioUScpmSUHvfZZy7skaj3Mx2SGF3tr1RPsS+4rpXYyg3LY+j&#10;aM6NaihcqFWH2xrLy+FqJHyMatwk4m3YXc7b288x/fzeCZTy+WnarIB5nPwfDHf9oA5FcDrZK2nH&#10;2pCFiOPASlikS2B3QqTxK7BTmJJkDrzI+f8nil8AAAD//wMAUEsBAi0AFAAGAAgAAAAhALaDOJL+&#10;AAAA4QEAABMAAAAAAAAAAAAAAAAAAAAAAFtDb250ZW50X1R5cGVzXS54bWxQSwECLQAUAAYACAAA&#10;ACEAOP0h/9YAAACUAQAACwAAAAAAAAAAAAAAAAAvAQAAX3JlbHMvLnJlbHNQSwECLQAUAAYACAAA&#10;ACEAnWKW1XQZAAAx/AAADgAAAAAAAAAAAAAAAAAuAgAAZHJzL2Uyb0RvYy54bWxQSwECLQAUAAYA&#10;CAAAACEAwL1IeOIAAAAMAQAADwAAAAAAAAAAAAAAAADOGwAAZHJzL2Rvd25yZXYueG1sUEsFBgAA&#10;AAAEAAQA8wAAAN0cAAAAAA==&#10;">
                <v:shape id="Freeform 3" o:spid="_x0000_s1027" style="position:absolute;left:7383;top:1476;width:387;height:75;visibility:visible;mso-wrap-style:square;v-text-anchor:top" coordsize="38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Sz4bwA&#10;AADbAAAADwAAAGRycy9kb3ducmV2LnhtbERPSwrCMBDdC94hjOBOUwVFqlFELLhw44eux2Zsi82k&#10;NNHW2xtBcDeP953VpjOVeFHjSssKJuMIBHFmdcm5guslGS1AOI+ssbJMCt7kYLPu91YYa9vyiV5n&#10;n4sQwi5GBYX3dSylywoy6Ma2Jg7c3TYGfYBNLnWDbQg3lZxG0VwaLDk0FFjTrqDscX4aBbf0ZJL7&#10;+7jtjmWG/olVm+4TpYaDbrsE4anzf/HPfdBh/gy+v4QD5PoD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pVLPhvAAAANsAAAAPAAAAAAAAAAAAAAAAAJgCAABkcnMvZG93bnJldi54&#10;bWxQSwUGAAAAAAQABAD1AAAAgQMAAAAA&#10;" path="m387,43r,l191,,,43,3,53r4,4l10,71r,4l17,75r348,l372,75r4,-4l380,57r,-4l383,53r4,-10xe" fillcolor="black" stroked="f">
                  <v:path arrowok="t" o:connecttype="custom" o:connectlocs="387,43;387,43;191,0;191,0;0,43;0,43;0,43;3,53;3,53;3,53;3,53;3,53;7,57;10,71;10,71;10,75;10,75;17,75;365,75;365,75;372,75;372,75;376,71;380,57;380,57;380,53;383,53;383,53;383,53;387,43;387,43;387,43;387,43" o:connectangles="0,0,0,0,0,0,0,0,0,0,0,0,0,0,0,0,0,0,0,0,0,0,0,0,0,0,0,0,0,0,0,0,0"/>
                </v:shape>
                <v:shape id="Freeform 4" o:spid="_x0000_s1028" style="position:absolute;left:7720;top:1547;width:28;height:139;visibility:visible;mso-wrap-style:square;v-text-anchor:top" coordsize="28,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BnkMMA&#10;AADbAAAADwAAAGRycy9kb3ducmV2LnhtbERPTWvCQBC9F/oflin0IrqxFJGYjRSxkIMXrQePQ3aS&#10;Tc3OhuzGxP56t1DobR7vc7LtZFtxo943jhUsFwkI4tLphmsF56/P+RqED8gaW8ek4E4etvnzU4ap&#10;diMf6XYKtYgh7FNUYELoUil9aciiX7iOOHKV6y2GCPta6h7HGG5b+ZYkK2mx4dhgsKOdofJ6GqyC&#10;qqhmB/wxQ/M+21+/7/tpsJejUq8v08cGRKAp/Iv/3IWO81fw+0s8QO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HBnkMMAAADbAAAADwAAAAAAAAAAAAAAAACYAgAAZHJzL2Rv&#10;d25yZXYueG1sUEsFBgAAAAAEAAQA9QAAAIgDAAAAAA==&#10;" path="m28,7r,l28,4,28,,,,,4,,7r,4l3,15r,3l,18r3,4l3,25r,107l,132r,4l,139r28,l28,136r-3,l25,132,25,25r,-3l25,18r,-3l25,11r,-4l28,7xe" fillcolor="black" stroked="f">
                  <v:path arrowok="t" o:connecttype="custom" o:connectlocs="28,7;28,4;28,0;0,0;0,7;0,7;0,7;0,7;3,15;3,18;3,18;0,18;3,22;3,22;3,22;3,22;3,22;3,25;3,132;0,132;0,136;0,136;0,136;0,136;0,136;28,139;28,136;28,136;25,136;25,136;25,132;25,132;25,132;25,25;25,22;25,22;25,22;25,22;25,22;25,18;25,18;25,18;25,15;25,7;28,7" o:connectangles="0,0,0,0,0,0,0,0,0,0,0,0,0,0,0,0,0,0,0,0,0,0,0,0,0,0,0,0,0,0,0,0,0,0,0,0,0,0,0,0,0,0,0,0,0"/>
                </v:shape>
                <v:shape id="Freeform 5" o:spid="_x0000_s1029" style="position:absolute;left:7656;top:1547;width:28;height:139;visibility:visible;mso-wrap-style:square;v-text-anchor:top" coordsize="28,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zCC8MA&#10;AADbAAAADwAAAGRycy9kb3ducmV2LnhtbERPTWvCQBC9F/oflin0EsymIm2JWaUUBQ9eoj30OGQn&#10;2dTsbMhuNPbXu0Kht3m8zynWk+3EmQbfOlbwkmYgiCunW24UfB23s3cQPiBr7ByTgit5WK8eHwrM&#10;tbtwSedDaEQMYZ+jAhNCn0vpK0MWfep64sjVbrAYIhwaqQe8xHDbyXmWvUqLLccGgz19GqpOh9Eq&#10;qHd1ssdfM7aLZHP6uW6m0X6XSj0/TR9LEIGm8C/+c+90nP8G91/iAX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zzCC8MAAADbAAAADwAAAAAAAAAAAAAAAACYAgAAZHJzL2Rv&#10;d25yZXYueG1sUEsFBgAAAAAEAAQA9QAAAIgDAAAAAA==&#10;" path="m28,7r,l28,4,28,,,,,4,,7r4,4l4,15r,3l4,22r,3l4,132r,4l,136r,3l28,139r,-3l25,136r,-4l25,25r,-3l25,18r,-3l25,11,28,7xe" fillcolor="black" stroked="f">
                  <v:path arrowok="t" o:connecttype="custom" o:connectlocs="28,7;28,4;28,0;0,0;0,7;0,7;0,7;0,7;4,15;4,18;4,18;4,18;4,22;4,22;4,22;4,22;4,22;4,25;4,132;4,132;4,136;4,136;0,136;0,136;0,136;28,139;28,136;28,136;28,136;25,136;25,132;25,132;25,132;25,25;25,22;25,22;25,22;25,22;25,22;25,18;25,18;25,18;25,15;28,7;28,7" o:connectangles="0,0,0,0,0,0,0,0,0,0,0,0,0,0,0,0,0,0,0,0,0,0,0,0,0,0,0,0,0,0,0,0,0,0,0,0,0,0,0,0,0,0,0,0,0"/>
                </v:shape>
                <v:shape id="Freeform 6" o:spid="_x0000_s1030" style="position:absolute;left:7592;top:1547;width:29;height:139;visibility:visible;mso-wrap-style:square;v-text-anchor:top" coordsize="29,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7trMMA&#10;AADbAAAADwAAAGRycy9kb3ducmV2LnhtbERPTU/CQBC9k/gfNmPiDbZyMFBYiNEQPUDBQvE6dse2&#10;0p1tuguUf8+SmHCbl/c503lnanGi1lWWFTwPIhDEudUVFwp220V/BMJ5ZI21ZVJwIQfz2UNvirG2&#10;Z/6iU+oLEULYxaig9L6JpXR5SQbdwDbEgfu1rUEfYFtI3eI5hJtaDqPoRRqsODSU2NBbSfkhPRoF&#10;ySrTq49vTtf7zSHLlsn2/Sf5U+rpsXudgPDU+bv43/2pw/wx3H4JB8jZ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i7trMMAAADbAAAADwAAAAAAAAAAAAAAAACYAgAAZHJzL2Rv&#10;d25yZXYueG1sUEsFBgAAAAAEAAQA9QAAAIgDAAAAAA==&#10;" path="m29,7r,l29,4,29,,,,,4,,7r4,l4,11r,4l4,18r,4l4,25r,107l4,136r-4,l,139r29,l29,136r,-4l25,132,25,25r,-3l29,18r-4,l25,15r4,-4l29,7xe" fillcolor="black" stroked="f">
                  <v:path arrowok="t" o:connecttype="custom" o:connectlocs="29,7;29,4;29,0;0,0;0,7;0,7;0,7;4,7;4,15;4,18;4,18;4,18;4,22;4,22;4,22;4,22;4,22;4,25;4,132;4,132;4,136;4,136;4,136;0,136;0,136;29,139;29,136;29,136;29,136;29,136;29,132;29,132;25,132;25,25;25,22;25,22;25,22;25,22;25,22;29,18;25,18;25,18;25,15;29,7;29,7" o:connectangles="0,0,0,0,0,0,0,0,0,0,0,0,0,0,0,0,0,0,0,0,0,0,0,0,0,0,0,0,0,0,0,0,0,0,0,0,0,0,0,0,0,0,0,0,0"/>
                </v:shape>
                <v:shape id="Freeform 7" o:spid="_x0000_s1031" style="position:absolute;left:7528;top:1547;width:32;height:139;visibility:visible;mso-wrap-style:square;v-text-anchor:top" coordsize="32,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9iFb0A&#10;AADbAAAADwAAAGRycy9kb3ducmV2LnhtbERPy4rCMBTdD/gP4QpuBk3tYhiqUXxQcFtnPuDaXJti&#10;cxOSqJ2/nywEl4fzXm9HO4gHhdg7VrBcFCCIW6d77hT8/tTzbxAxIWscHJOCP4qw3Uw+1lhp9+SG&#10;HufUiRzCsUIFJiVfSRlbQxbjwnnizF1dsJgyDJ3UAZ853A6yLIovabHn3GDQ08FQezvfrQJfX/iT&#10;+uOxafwQw+GyL8vaKDWbjrsViERjeotf7pNWUOb1+Uv+AXLzD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9D9iFb0AAADbAAAADwAAAAAAAAAAAAAAAACYAgAAZHJzL2Rvd25yZXYu&#10;eG1sUEsFBgAAAAAEAAQA9QAAAIIDAAAAAA==&#10;" path="m32,7r,l32,4,32,,,,,4,,7r4,l4,11r3,4l7,18r-3,l4,22r3,l7,25r,107l4,132r,4l,136r,3l32,139r,-3l29,136r,-4l25,132,25,25r,-3l29,22r,-4l25,18r,-3l29,11r,-4l32,7xe" fillcolor="black" stroked="f">
                  <v:path arrowok="t" o:connecttype="custom" o:connectlocs="32,7;32,4;32,0;0,0;0,7;0,7;4,7;4,7;7,15;7,18;4,18;4,18;4,22;4,22;4,22;4,22;7,22;7,25;7,132;4,132;4,136;4,136;4,136;4,136;0,136;32,139;32,136;29,136;29,136;29,136;29,132;29,132;25,132;25,25;25,22;25,22;29,22;29,22;29,22;29,18;29,18;25,18;25,15;29,7;29,7" o:connectangles="0,0,0,0,0,0,0,0,0,0,0,0,0,0,0,0,0,0,0,0,0,0,0,0,0,0,0,0,0,0,0,0,0,0,0,0,0,0,0,0,0,0,0,0,0"/>
                </v:shape>
                <v:shape id="Freeform 8" o:spid="_x0000_s1032" style="position:absolute;left:7464;top:1547;width:32;height:139;visibility:visible;mso-wrap-style:square;v-text-anchor:top" coordsize="32,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PHjsEA&#10;AADbAAAADwAAAGRycy9kb3ducmV2LnhtbESPwWrDMBBE74H8g9hAL6GW40MpbuTQJhh6ddoPWFtb&#10;y9RaCUlJnL+vCoUeh5l5w+wPi53FlUKcHCvYFSUI4sHpiUcFnx/t4zOImJA1zo5JwZ0iHJr1ao+1&#10;djfu6HpOo8gQjjUqMCn5Wso4GLIYC+eJs/flgsWUZRilDnjLcDvLqiyfpMWJ84JBT0dDw/f5YhX4&#10;tuctTadT1/k5hmP/VlWtUephs7y+gEi0pP/wX/tdK6h28Psl/wDZ/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tzx47BAAAA2wAAAA8AAAAAAAAAAAAAAAAAmAIAAGRycy9kb3du&#10;cmV2LnhtbFBLBQYAAAAABAAEAPUAAACGAwAAAAA=&#10;" path="m32,7r,l32,4,32,,4,,,4,,7r4,l4,11r3,4l7,18r-3,l4,22r3,l7,25r,107l4,132r,4l4,139r28,l32,136r-3,l29,132,29,25r,-3l29,18,25,15r4,-4l29,7r3,xe" fillcolor="black" stroked="f">
                  <v:path arrowok="t" o:connecttype="custom" o:connectlocs="32,7;32,4;32,0;4,0;0,7;4,7;4,7;4,7;7,15;7,18;7,18;4,18;4,22;4,22;7,22;7,22;7,22;7,25;7,132;4,132;4,136;4,136;4,136;4,136;4,136;32,139;32,136;32,136;29,136;29,136;29,132;29,132;29,132;29,25;29,22;29,22;29,22;29,22;29,22;29,18;29,18;29,18;25,15;29,7;29,7" o:connectangles="0,0,0,0,0,0,0,0,0,0,0,0,0,0,0,0,0,0,0,0,0,0,0,0,0,0,0,0,0,0,0,0,0,0,0,0,0,0,0,0,0,0,0,0,0"/>
                </v:shape>
                <v:shape id="Freeform 9" o:spid="_x0000_s1033" style="position:absolute;left:7404;top:1547;width:28;height:139;visibility:visible;mso-wrap-style:square;v-text-anchor:top" coordsize="28,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erLsMA&#10;AADbAAAADwAAAGRycy9kb3ducmV2LnhtbESPQYvCMBSE7wv+h/AEL6KpZVmkGkVEwYMXXQ8eH81r&#10;U21eSpNq9ddvFhb2OMzMN8xy3dtaPKj1lWMFs2kCgjh3uuJSweV7P5mD8AFZY+2YFLzIw3o1+Fhi&#10;pt2TT/Q4h1JECPsMFZgQmkxKnxuy6KeuIY5e4VqLIcq2lLrFZ4TbWqZJ8iUtVhwXDDa0NZTfz51V&#10;UByK8RHfpqs+x7v77bXrO3s9KTUa9psFiEB9+A//tQ9aQZrC75f4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SerLsMAAADbAAAADwAAAAAAAAAAAAAAAACYAgAAZHJzL2Rv&#10;d25yZXYueG1sUEsFBgAAAAAEAAQA9QAAAIgDAAAAAA==&#10;" path="m28,7r,l28,4,28,,,,,4,,7r,4l4,15r,3l4,22r,3l4,132r,4l,136r,3l28,139r,-3l25,136r,-4l25,25r,-3l25,18r,-3l25,11,28,7xe" fillcolor="black" stroked="f">
                  <v:path arrowok="t" o:connecttype="custom" o:connectlocs="28,7;28,4;28,0;0,0;0,7;0,7;0,7;0,7;4,15;4,18;4,18;4,18;4,22;4,22;4,22;4,22;4,22;4,25;4,132;4,132;4,136;4,136;0,136;0,136;0,136;28,139;28,136;28,136;25,136;25,136;25,132;25,132;25,132;25,25;25,22;25,22;25,22;25,22;25,22;25,18;25,18;25,18;25,15;28,7;28,7" o:connectangles="0,0,0,0,0,0,0,0,0,0,0,0,0,0,0,0,0,0,0,0,0,0,0,0,0,0,0,0,0,0,0,0,0,0,0,0,0,0,0,0,0,0,0,0,0"/>
                </v:shape>
                <v:shape id="Freeform 10" o:spid="_x0000_s1034" style="position:absolute;left:7486;top:1273;width:181;height:210;visibility:visible;mso-wrap-style:square;v-text-anchor:top" coordsize="181,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Dh8IA&#10;AADbAAAADwAAAGRycy9kb3ducmV2LnhtbESP0YrCMBRE3xf8h3AXfFvTVVmkaxQRFPFB3OoHXJpr&#10;Wza5qUnU+vdGEHwcZuYMM5131ogr+dA4VvA9yEAQl043XCk4HlZfExAhIms0jknBnQLMZ72PKeba&#10;3fiPrkWsRIJwyFFBHWObSxnKmiyGgWuJk3dy3mJM0ldSe7wluDVymGU/0mLDaaHGlpY1lf/FxSow&#10;i+1uTUc0xcjvx+vqdA5ydVaq/9ktfkFE6uI7/GpvtILhCJ5f0g+Qs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n4OHwgAAANsAAAAPAAAAAAAAAAAAAAAAAJgCAABkcnMvZG93&#10;bnJldi54bWxQSwUGAAAAAAQABAD1AAAAhwMAAAAA&#10;" path="m181,168r,l177,168r,-4l174,164r-4,l170,160r,-3l166,157r,-22l163,118,152,103,145,89,135,82,117,71r-4,-3l106,64r,-3l110,61r,-4l106,54r-3,l103,50r,-21l103,25r,-3l103,18r-4,l92,11r,-4l92,4,88,r,4l88,7r-3,l85,11r-7,7l78,22r,3l78,29r,21l78,54r-4,l71,54r,3l71,61r3,l74,64r-3,l67,68r-3,3l46,82,35,89r-7,14l17,118r-3,17l14,157r-4,l10,160r-3,4l3,164r,4l,168r,3l3,175r,3l7,178r,14l3,196r,14l88,189r89,21l177,196r-3,l174,192r,-14l177,178r,-3l181,171r,-3xe" fillcolor="black" stroked="f">
                  <v:path arrowok="t" o:connecttype="custom" o:connectlocs="177,168;177,164;170,164;170,157;166,157;152,103;117,71;106,64;106,61;110,57;103,54;103,50;103,29;103,29;103,25;103,22;103,22;103,18;99,18;92,7;92,7;92,4;88,4;88,7;85,7;78,18;78,18;78,22;78,22;78,25;78,29;78,29;78,50;74,54;71,61;74,61;71,64;64,71;28,103;14,157;10,157;7,164;3,164;3,168;0,168;0,171;3,178;3,196;3,196;177,210;177,196;174,178;177,175;181,171;181,168" o:connectangles="0,0,0,0,0,0,0,0,0,0,0,0,0,0,0,0,0,0,0,0,0,0,0,0,0,0,0,0,0,0,0,0,0,0,0,0,0,0,0,0,0,0,0,0,0,0,0,0,0,0,0,0,0,0,0"/>
                </v:shape>
                <v:shape id="Freeform 11" o:spid="_x0000_s1035" style="position:absolute;left:7372;top:1686;width:405;height:64;visibility:visible;mso-wrap-style:square;v-text-anchor:top" coordsize="405,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abF8UA&#10;AADbAAAADwAAAGRycy9kb3ducmV2LnhtbESP0WrCQBRE34X+w3ILvplNxUqJrtKWtojiQ6MfcM1e&#10;s7HZu2l21div7wqCj8PMnGGm887W4kStrxwreEpSEMSF0xWXCrabz8ELCB+QNdaOScGFPMxnD70p&#10;Ztqd+ZtOeShFhLDPUIEJocmk9IUhiz5xDXH09q61GKJsS6lbPEe4reUwTcfSYsVxwWBD74aKn/xo&#10;FSx2B5P/LT9C+tuNV1/b57fdcW2U6j92rxMQgbpwD9/aC61gOILrl/gD5O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JpsXxQAAANsAAAAPAAAAAAAAAAAAAAAAAJgCAABkcnMv&#10;ZG93bnJldi54bWxQSwUGAAAAAAQABAD1AAAAigMAAAAA&#10;" path="m391,36r,-25l376,11,376,,32,r,11l18,11r,25l,36,,64r405,l405,36r-14,xe" fillcolor="black" stroked="f">
                  <v:path arrowok="t" o:connecttype="custom" o:connectlocs="391,36;391,11;376,11;376,0;32,0;32,11;18,11;18,36;0,36;0,64;405,64;405,36;391,36" o:connectangles="0,0,0,0,0,0,0,0,0,0,0,0,0"/>
                </v:shape>
              </v:group>
            </w:pict>
          </mc:Fallback>
        </mc:AlternateContent>
      </w:r>
    </w:p>
    <w:p w:rsidR="004A1F29" w:rsidRPr="00E75D1D" w:rsidRDefault="004A1F29" w:rsidP="00CA54C9">
      <w:pPr>
        <w:spacing w:after="20"/>
        <w:rPr>
          <w:rFonts w:asciiTheme="minorHAnsi" w:hAnsiTheme="minorHAnsi" w:cstheme="minorHAnsi"/>
        </w:rPr>
      </w:pPr>
    </w:p>
    <w:p w:rsidR="004A1F29" w:rsidRPr="00E75D1D" w:rsidRDefault="004A1F29" w:rsidP="00CA54C9">
      <w:pPr>
        <w:spacing w:after="20"/>
        <w:rPr>
          <w:rFonts w:asciiTheme="minorHAnsi" w:hAnsiTheme="minorHAnsi" w:cstheme="minorHAnsi"/>
        </w:rPr>
      </w:pPr>
    </w:p>
    <w:p w:rsidR="004A1F29" w:rsidRPr="00E75D1D" w:rsidRDefault="004A1F29" w:rsidP="00CA54C9">
      <w:pPr>
        <w:spacing w:after="20"/>
        <w:rPr>
          <w:rFonts w:asciiTheme="minorHAnsi" w:hAnsiTheme="minorHAnsi" w:cstheme="minorHAnsi"/>
        </w:rPr>
      </w:pPr>
    </w:p>
    <w:p w:rsidR="004A1F29" w:rsidRPr="00E75D1D" w:rsidRDefault="004A1F29" w:rsidP="00CA54C9">
      <w:pPr>
        <w:spacing w:after="20"/>
        <w:rPr>
          <w:rFonts w:asciiTheme="minorHAnsi" w:hAnsiTheme="minorHAnsi" w:cstheme="minorHAnsi"/>
        </w:rPr>
      </w:pPr>
    </w:p>
    <w:p w:rsidR="004A1F29" w:rsidRPr="00E75D1D" w:rsidRDefault="004A1F29" w:rsidP="00CA54C9">
      <w:pPr>
        <w:spacing w:after="20"/>
        <w:rPr>
          <w:rFonts w:asciiTheme="minorHAnsi" w:hAnsiTheme="minorHAnsi" w:cstheme="minorHAnsi"/>
        </w:rPr>
      </w:pPr>
    </w:p>
    <w:p w:rsidR="004A1F29" w:rsidRPr="00E75D1D" w:rsidRDefault="004A1F29" w:rsidP="00CA54C9">
      <w:pPr>
        <w:spacing w:after="20"/>
        <w:rPr>
          <w:rFonts w:asciiTheme="minorHAnsi" w:hAnsiTheme="minorHAnsi" w:cstheme="minorHAnsi"/>
        </w:rPr>
      </w:pPr>
    </w:p>
    <w:p w:rsidR="004A1F29" w:rsidRPr="00E75D1D" w:rsidRDefault="004A1F29" w:rsidP="00CA54C9">
      <w:pPr>
        <w:spacing w:after="20"/>
        <w:rPr>
          <w:rFonts w:asciiTheme="minorHAnsi" w:hAnsiTheme="minorHAnsi" w:cstheme="minorHAnsi"/>
        </w:rPr>
      </w:pPr>
    </w:p>
    <w:p w:rsidR="004A1F29" w:rsidRPr="00E75D1D" w:rsidRDefault="004A1F29" w:rsidP="00CA54C9">
      <w:pPr>
        <w:spacing w:after="20"/>
        <w:rPr>
          <w:rFonts w:asciiTheme="minorHAnsi" w:hAnsiTheme="minorHAnsi" w:cstheme="minorHAnsi"/>
        </w:rPr>
      </w:pPr>
    </w:p>
    <w:p w:rsidR="00721B89" w:rsidRPr="00E75D1D" w:rsidRDefault="00721B89" w:rsidP="00CA54C9">
      <w:pPr>
        <w:spacing w:after="20"/>
        <w:rPr>
          <w:rFonts w:asciiTheme="minorHAnsi" w:hAnsiTheme="minorHAnsi" w:cstheme="minorHAnsi"/>
        </w:rPr>
      </w:pPr>
    </w:p>
    <w:p w:rsidR="00756EF8" w:rsidRPr="00756EF8" w:rsidRDefault="00756EF8" w:rsidP="00756EF8">
      <w:pPr>
        <w:spacing w:line="240" w:lineRule="auto"/>
        <w:jc w:val="right"/>
        <w:rPr>
          <w:rFonts w:asciiTheme="minorHAnsi" w:hAnsiTheme="minorHAnsi" w:cstheme="minorHAnsi"/>
          <w:sz w:val="24"/>
          <w:lang w:val="en-US" w:eastAsia="en-US" w:bidi="he-IL"/>
        </w:rPr>
      </w:pPr>
      <w:proofErr w:type="spellStart"/>
      <w:r w:rsidRPr="00756EF8">
        <w:rPr>
          <w:rFonts w:asciiTheme="minorHAnsi" w:hAnsiTheme="minorHAnsi" w:cstheme="minorHAnsi"/>
          <w:color w:val="000000"/>
          <w:sz w:val="22"/>
          <w:szCs w:val="22"/>
          <w:lang w:val="en-US" w:eastAsia="en-US" w:bidi="he-IL"/>
        </w:rPr>
        <w:t>Wellcome</w:t>
      </w:r>
      <w:proofErr w:type="spellEnd"/>
      <w:r w:rsidRPr="00756EF8">
        <w:rPr>
          <w:rFonts w:asciiTheme="minorHAnsi" w:hAnsiTheme="minorHAnsi" w:cstheme="minorHAnsi"/>
          <w:color w:val="000000"/>
          <w:sz w:val="22"/>
          <w:szCs w:val="22"/>
          <w:lang w:val="en-US" w:eastAsia="en-US" w:bidi="he-IL"/>
        </w:rPr>
        <w:t xml:space="preserve"> Centre for Neuroimaging</w:t>
      </w:r>
    </w:p>
    <w:p w:rsidR="00756EF8" w:rsidRPr="00756EF8" w:rsidRDefault="00756EF8" w:rsidP="00756EF8">
      <w:pPr>
        <w:spacing w:line="240" w:lineRule="auto"/>
        <w:jc w:val="right"/>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University College London</w:t>
      </w:r>
    </w:p>
    <w:p w:rsidR="00756EF8" w:rsidRPr="00756EF8" w:rsidRDefault="00756EF8" w:rsidP="00756EF8">
      <w:pPr>
        <w:spacing w:line="240" w:lineRule="auto"/>
        <w:jc w:val="right"/>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12 Queen Square</w:t>
      </w:r>
    </w:p>
    <w:p w:rsidR="00756EF8" w:rsidRPr="00756EF8" w:rsidRDefault="00756EF8" w:rsidP="00756EF8">
      <w:pPr>
        <w:spacing w:line="240" w:lineRule="auto"/>
        <w:jc w:val="right"/>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London, WC1N 3BG</w:t>
      </w:r>
    </w:p>
    <w:p w:rsidR="00756EF8" w:rsidRPr="00756EF8" w:rsidRDefault="00756EF8" w:rsidP="00756EF8">
      <w:pPr>
        <w:spacing w:line="240" w:lineRule="auto"/>
        <w:rPr>
          <w:rFonts w:asciiTheme="minorHAnsi" w:hAnsiTheme="minorHAnsi" w:cstheme="minorHAnsi"/>
          <w:sz w:val="24"/>
          <w:lang w:val="en-US" w:eastAsia="en-US" w:bidi="he-IL"/>
        </w:rPr>
      </w:pP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Prof. Anil Seth</w:t>
      </w: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Chief Editor</w:t>
      </w: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i/>
          <w:iCs/>
          <w:color w:val="000000"/>
          <w:sz w:val="22"/>
          <w:szCs w:val="22"/>
          <w:lang w:val="en-US" w:eastAsia="en-US" w:bidi="he-IL"/>
        </w:rPr>
        <w:t>Neuroscience of Consciousness</w:t>
      </w:r>
    </w:p>
    <w:p w:rsidR="00756EF8" w:rsidRPr="00756EF8" w:rsidRDefault="00756EF8" w:rsidP="00756EF8">
      <w:pPr>
        <w:spacing w:after="240" w:line="240" w:lineRule="auto"/>
        <w:rPr>
          <w:rFonts w:asciiTheme="minorHAnsi" w:hAnsiTheme="minorHAnsi" w:cstheme="minorHAnsi"/>
          <w:sz w:val="24"/>
          <w:lang w:val="en-US" w:eastAsia="en-US" w:bidi="he-IL"/>
        </w:rPr>
      </w:pPr>
      <w:bookmarkStart w:id="0" w:name="_GoBack"/>
      <w:bookmarkEnd w:id="0"/>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Dear Editor,</w:t>
      </w:r>
    </w:p>
    <w:p w:rsidR="00756EF8" w:rsidRPr="00756EF8" w:rsidRDefault="00756EF8" w:rsidP="00756EF8">
      <w:pPr>
        <w:spacing w:line="240" w:lineRule="auto"/>
        <w:rPr>
          <w:rFonts w:asciiTheme="minorHAnsi" w:hAnsiTheme="minorHAnsi" w:cstheme="minorHAnsi"/>
          <w:sz w:val="24"/>
          <w:lang w:val="en-US" w:eastAsia="en-US" w:bidi="he-IL"/>
        </w:rPr>
      </w:pP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 xml:space="preserve">We wish to submit an original Registered Report entitled “Metacognitive Asymmetries in Visual Perception” for consideration by </w:t>
      </w:r>
      <w:r w:rsidRPr="00756EF8">
        <w:rPr>
          <w:rFonts w:asciiTheme="minorHAnsi" w:hAnsiTheme="minorHAnsi" w:cstheme="minorHAnsi"/>
          <w:i/>
          <w:iCs/>
          <w:color w:val="000000"/>
          <w:sz w:val="22"/>
          <w:szCs w:val="22"/>
          <w:lang w:val="en-US" w:eastAsia="en-US" w:bidi="he-IL"/>
        </w:rPr>
        <w:t>Neuroscience of Consciousness. </w:t>
      </w:r>
    </w:p>
    <w:p w:rsidR="00756EF8" w:rsidRPr="00756EF8" w:rsidRDefault="00756EF8" w:rsidP="00756EF8">
      <w:pPr>
        <w:spacing w:line="240" w:lineRule="auto"/>
        <w:rPr>
          <w:rFonts w:asciiTheme="minorHAnsi" w:hAnsiTheme="minorHAnsi" w:cstheme="minorHAnsi"/>
          <w:sz w:val="24"/>
          <w:lang w:val="en-US" w:eastAsia="en-US" w:bidi="he-IL"/>
        </w:rPr>
      </w:pP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 xml:space="preserve">Previous experiments have indicated that being able to represent the absence of something is more difficult than representing its presence. Furthermore, this asymmetry extends to metacognitive evaluations of judgments about presence and absence: subjective confidence in decisions about absence is commonly lower, and less aligned with objective accuracy, than confidence in judgments about presence. In this </w:t>
      </w:r>
      <w:proofErr w:type="gramStart"/>
      <w:r w:rsidRPr="00756EF8">
        <w:rPr>
          <w:rFonts w:asciiTheme="minorHAnsi" w:hAnsiTheme="minorHAnsi" w:cstheme="minorHAnsi"/>
          <w:color w:val="000000"/>
          <w:sz w:val="22"/>
          <w:szCs w:val="22"/>
          <w:lang w:val="en-US" w:eastAsia="en-US" w:bidi="he-IL"/>
        </w:rPr>
        <w:t>study</w:t>
      </w:r>
      <w:proofErr w:type="gramEnd"/>
      <w:r w:rsidRPr="00756EF8">
        <w:rPr>
          <w:rFonts w:asciiTheme="minorHAnsi" w:hAnsiTheme="minorHAnsi" w:cstheme="minorHAnsi"/>
          <w:color w:val="000000"/>
          <w:sz w:val="22"/>
          <w:szCs w:val="22"/>
          <w:lang w:val="en-US" w:eastAsia="en-US" w:bidi="he-IL"/>
        </w:rPr>
        <w:t xml:space="preserve"> we ask whether this metacognitive asymmetry is rooted in a profound underlying asymmetry in our cognitive architecture: the fact that presence is actively represented, but absence needs to be inferred. This idea, which in Western philosophy dates back to 17th century writings of John Locke, </w:t>
      </w:r>
      <w:proofErr w:type="gramStart"/>
      <w:r w:rsidRPr="00756EF8">
        <w:rPr>
          <w:rFonts w:asciiTheme="minorHAnsi" w:hAnsiTheme="minorHAnsi" w:cstheme="minorHAnsi"/>
          <w:color w:val="000000"/>
          <w:sz w:val="22"/>
          <w:szCs w:val="22"/>
          <w:lang w:val="en-US" w:eastAsia="en-US" w:bidi="he-IL"/>
        </w:rPr>
        <w:t>has never been experimentally tested</w:t>
      </w:r>
      <w:proofErr w:type="gramEnd"/>
      <w:r w:rsidRPr="00756EF8">
        <w:rPr>
          <w:rFonts w:asciiTheme="minorHAnsi" w:hAnsiTheme="minorHAnsi" w:cstheme="minorHAnsi"/>
          <w:color w:val="000000"/>
          <w:sz w:val="22"/>
          <w:szCs w:val="22"/>
          <w:lang w:val="en-US" w:eastAsia="en-US" w:bidi="he-IL"/>
        </w:rPr>
        <w:t xml:space="preserve">. Moreover, </w:t>
      </w:r>
      <w:r w:rsidRPr="00756EF8">
        <w:rPr>
          <w:rFonts w:asciiTheme="minorHAnsi" w:hAnsiTheme="minorHAnsi" w:cstheme="minorHAnsi"/>
          <w:i/>
          <w:iCs/>
          <w:color w:val="000000"/>
          <w:sz w:val="22"/>
          <w:szCs w:val="22"/>
          <w:lang w:val="en-US" w:eastAsia="en-US" w:bidi="he-IL"/>
        </w:rPr>
        <w:t xml:space="preserve">how </w:t>
      </w:r>
      <w:r w:rsidRPr="00756EF8">
        <w:rPr>
          <w:rFonts w:asciiTheme="minorHAnsi" w:hAnsiTheme="minorHAnsi" w:cstheme="minorHAnsi"/>
          <w:color w:val="000000"/>
          <w:sz w:val="22"/>
          <w:szCs w:val="22"/>
          <w:lang w:val="en-US" w:eastAsia="en-US" w:bidi="he-IL"/>
        </w:rPr>
        <w:t>the mind represents absences can shed considerable light on the interface of perception and cognition - as representing absence cannot be driven by perceptual input alone (by definition) and instead may rely on higher-order cognitive faculties (such as counterfactual reasoning). </w:t>
      </w:r>
    </w:p>
    <w:p w:rsidR="00756EF8" w:rsidRPr="00756EF8" w:rsidRDefault="00756EF8" w:rsidP="00756EF8">
      <w:pPr>
        <w:spacing w:line="240" w:lineRule="auto"/>
        <w:rPr>
          <w:rFonts w:asciiTheme="minorHAnsi" w:hAnsiTheme="minorHAnsi" w:cstheme="minorHAnsi"/>
          <w:sz w:val="24"/>
          <w:lang w:val="en-US" w:eastAsia="en-US" w:bidi="he-IL"/>
        </w:rPr>
      </w:pP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 xml:space="preserve">We propose a series of six online studies that measure asymmetries in metacognition for different types of presence and absence contrasts (local and global spatial features, and abstract deviations from a default state). We </w:t>
      </w:r>
      <w:r w:rsidRPr="00E75D1D">
        <w:rPr>
          <w:rFonts w:asciiTheme="minorHAnsi" w:hAnsiTheme="minorHAnsi" w:cstheme="minorHAnsi"/>
          <w:color w:val="000000"/>
          <w:sz w:val="22"/>
          <w:szCs w:val="22"/>
          <w:lang w:val="en-US" w:eastAsia="en-US" w:bidi="he-IL"/>
        </w:rPr>
        <w:t>hypothesize</w:t>
      </w:r>
      <w:r w:rsidRPr="00756EF8">
        <w:rPr>
          <w:rFonts w:asciiTheme="minorHAnsi" w:hAnsiTheme="minorHAnsi" w:cstheme="minorHAnsi"/>
          <w:color w:val="000000"/>
          <w:sz w:val="22"/>
          <w:szCs w:val="22"/>
          <w:lang w:val="en-US" w:eastAsia="en-US" w:bidi="he-IL"/>
        </w:rPr>
        <w:t xml:space="preserve"> that perception-of-absence operates in a default-reasoning mode, assuming absence as a default state as true unless evidence is available for the contrary (similar to ‘innocent until proven guilty’ in law, or null hypothesis significance testing in statistics). Our experimental outcomes have the potential to challenge predominant theories of probabilistic reasoning in perception and higher-order cognition, which tacitly assume a neutral state of uncertainty about different hypotheses (</w:t>
      </w:r>
      <w:r w:rsidRPr="00E75D1D">
        <w:rPr>
          <w:rFonts w:asciiTheme="minorHAnsi" w:hAnsiTheme="minorHAnsi" w:cstheme="minorHAnsi"/>
          <w:color w:val="000000"/>
          <w:sz w:val="22"/>
          <w:szCs w:val="22"/>
          <w:lang w:val="en-US" w:eastAsia="en-US" w:bidi="he-IL"/>
        </w:rPr>
        <w:t>for example,</w:t>
      </w:r>
      <w:r w:rsidRPr="00756EF8">
        <w:rPr>
          <w:rFonts w:asciiTheme="minorHAnsi" w:hAnsiTheme="minorHAnsi" w:cstheme="minorHAnsi"/>
          <w:color w:val="000000"/>
          <w:sz w:val="22"/>
          <w:szCs w:val="22"/>
          <w:lang w:val="en-US" w:eastAsia="en-US" w:bidi="he-IL"/>
        </w:rPr>
        <w:t xml:space="preserve"> presence or absence) should be the starting point for perception and inference, rather than provisional belief in a default state of absence. </w:t>
      </w:r>
    </w:p>
    <w:p w:rsidR="00756EF8" w:rsidRPr="00756EF8" w:rsidRDefault="00756EF8" w:rsidP="00756EF8">
      <w:pPr>
        <w:spacing w:line="240" w:lineRule="auto"/>
        <w:rPr>
          <w:rFonts w:asciiTheme="minorHAnsi" w:hAnsiTheme="minorHAnsi" w:cstheme="minorHAnsi"/>
          <w:sz w:val="24"/>
          <w:lang w:val="en-US" w:eastAsia="en-US" w:bidi="he-IL"/>
        </w:rPr>
      </w:pP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 xml:space="preserve">Our hypothesis-driven approach for this study makes it an excellent fit for the Registered Reports format. Inspired by findings from visual search, we make directional predictions for metacognitive asymmetries in perceptual discrimination, triangulating across stimulus features to pinpoint an underlying principle of cognition. Importantly, the topic of how we perceive and represent absences has received much attention in the philosophy literature, but </w:t>
      </w:r>
      <w:proofErr w:type="gramStart"/>
      <w:r w:rsidRPr="00756EF8">
        <w:rPr>
          <w:rFonts w:asciiTheme="minorHAnsi" w:hAnsiTheme="minorHAnsi" w:cstheme="minorHAnsi"/>
          <w:color w:val="000000"/>
          <w:sz w:val="22"/>
          <w:szCs w:val="22"/>
          <w:lang w:val="en-US" w:eastAsia="en-US" w:bidi="he-IL"/>
        </w:rPr>
        <w:t>has not yet been tackled</w:t>
      </w:r>
      <w:proofErr w:type="gramEnd"/>
      <w:r w:rsidRPr="00756EF8">
        <w:rPr>
          <w:rFonts w:asciiTheme="minorHAnsi" w:hAnsiTheme="minorHAnsi" w:cstheme="minorHAnsi"/>
          <w:color w:val="000000"/>
          <w:sz w:val="22"/>
          <w:szCs w:val="22"/>
          <w:lang w:val="en-US" w:eastAsia="en-US" w:bidi="he-IL"/>
        </w:rPr>
        <w:t xml:space="preserve"> with robust experimental methods. We therefore see this work as being an excellent fit for </w:t>
      </w:r>
      <w:r w:rsidRPr="00756EF8">
        <w:rPr>
          <w:rFonts w:asciiTheme="minorHAnsi" w:hAnsiTheme="minorHAnsi" w:cstheme="minorHAnsi"/>
          <w:i/>
          <w:iCs/>
          <w:color w:val="000000"/>
          <w:sz w:val="22"/>
          <w:szCs w:val="22"/>
          <w:lang w:val="en-US" w:eastAsia="en-US" w:bidi="he-IL"/>
        </w:rPr>
        <w:t>Neuroscience of Consciousness</w:t>
      </w:r>
      <w:r w:rsidRPr="00756EF8">
        <w:rPr>
          <w:rFonts w:asciiTheme="minorHAnsi" w:hAnsiTheme="minorHAnsi" w:cstheme="minorHAnsi"/>
          <w:color w:val="000000"/>
          <w:sz w:val="22"/>
          <w:szCs w:val="22"/>
          <w:lang w:val="en-US" w:eastAsia="en-US" w:bidi="he-IL"/>
        </w:rPr>
        <w:t xml:space="preserve"> and its interdisciplinary audience of readers.</w:t>
      </w:r>
    </w:p>
    <w:p w:rsidR="00756EF8" w:rsidRPr="00756EF8" w:rsidRDefault="00756EF8" w:rsidP="00756EF8">
      <w:pPr>
        <w:spacing w:line="240" w:lineRule="auto"/>
        <w:rPr>
          <w:rFonts w:asciiTheme="minorHAnsi" w:hAnsiTheme="minorHAnsi" w:cstheme="minorHAnsi"/>
          <w:sz w:val="24"/>
          <w:lang w:val="en-US" w:eastAsia="en-US" w:bidi="he-IL"/>
        </w:rPr>
      </w:pP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We confirm that all necessary funding and ethical approvals are in place for the proposed research to commence immediately. </w:t>
      </w:r>
    </w:p>
    <w:p w:rsidR="00756EF8" w:rsidRPr="00756EF8" w:rsidRDefault="00756EF8" w:rsidP="00756EF8">
      <w:pPr>
        <w:spacing w:line="240" w:lineRule="auto"/>
        <w:rPr>
          <w:rFonts w:asciiTheme="minorHAnsi" w:hAnsiTheme="minorHAnsi" w:cstheme="minorHAnsi"/>
          <w:sz w:val="24"/>
          <w:lang w:val="en-US" w:eastAsia="en-US" w:bidi="he-IL"/>
        </w:rPr>
      </w:pP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lastRenderedPageBreak/>
        <w:t xml:space="preserve">Having programmed our online experiments and analysis pipeline in advance, we anticipate </w:t>
      </w:r>
      <w:proofErr w:type="gramStart"/>
      <w:r w:rsidRPr="00756EF8">
        <w:rPr>
          <w:rFonts w:asciiTheme="minorHAnsi" w:hAnsiTheme="minorHAnsi" w:cstheme="minorHAnsi"/>
          <w:color w:val="000000"/>
          <w:sz w:val="22"/>
          <w:szCs w:val="22"/>
          <w:lang w:val="en-US" w:eastAsia="en-US" w:bidi="he-IL"/>
        </w:rPr>
        <w:t>to complete</w:t>
      </w:r>
      <w:proofErr w:type="gramEnd"/>
      <w:r w:rsidRPr="00756EF8">
        <w:rPr>
          <w:rFonts w:asciiTheme="minorHAnsi" w:hAnsiTheme="minorHAnsi" w:cstheme="minorHAnsi"/>
          <w:color w:val="000000"/>
          <w:sz w:val="22"/>
          <w:szCs w:val="22"/>
          <w:lang w:val="en-US" w:eastAsia="en-US" w:bidi="he-IL"/>
        </w:rPr>
        <w:t>:</w:t>
      </w:r>
      <w:r w:rsidRPr="00756EF8">
        <w:rPr>
          <w:rFonts w:asciiTheme="minorHAnsi" w:hAnsiTheme="minorHAnsi" w:cstheme="minorHAnsi"/>
          <w:color w:val="000000"/>
          <w:sz w:val="22"/>
          <w:szCs w:val="22"/>
          <w:lang w:val="en-US" w:eastAsia="en-US" w:bidi="he-IL"/>
        </w:rPr>
        <w:br/>
      </w:r>
      <w:r w:rsidRPr="00756EF8">
        <w:rPr>
          <w:rFonts w:asciiTheme="minorHAnsi" w:hAnsiTheme="minorHAnsi" w:cstheme="minorHAnsi"/>
          <w:color w:val="000000"/>
          <w:sz w:val="22"/>
          <w:szCs w:val="22"/>
          <w:lang w:val="en-US" w:eastAsia="en-US" w:bidi="he-IL"/>
        </w:rPr>
        <w:br/>
      </w:r>
    </w:p>
    <w:p w:rsidR="00756EF8" w:rsidRPr="00756EF8" w:rsidRDefault="00756EF8" w:rsidP="00756EF8">
      <w:pPr>
        <w:numPr>
          <w:ilvl w:val="0"/>
          <w:numId w:val="11"/>
        </w:numPr>
        <w:spacing w:line="240" w:lineRule="auto"/>
        <w:textAlignment w:val="baseline"/>
        <w:rPr>
          <w:rFonts w:asciiTheme="minorHAnsi" w:hAnsiTheme="minorHAnsi" w:cstheme="minorHAnsi"/>
          <w:color w:val="000000"/>
          <w:sz w:val="22"/>
          <w:szCs w:val="22"/>
          <w:lang w:val="en-US" w:eastAsia="en-US" w:bidi="he-IL"/>
        </w:rPr>
      </w:pPr>
      <w:r w:rsidRPr="00756EF8">
        <w:rPr>
          <w:rFonts w:asciiTheme="minorHAnsi" w:hAnsiTheme="minorHAnsi" w:cstheme="minorHAnsi"/>
          <w:color w:val="000000"/>
          <w:sz w:val="22"/>
          <w:szCs w:val="22"/>
          <w:lang w:val="en-US" w:eastAsia="en-US" w:bidi="he-IL"/>
        </w:rPr>
        <w:t>Data collection</w:t>
      </w:r>
      <w:r w:rsidRPr="00E75D1D">
        <w:rPr>
          <w:rFonts w:asciiTheme="minorHAnsi" w:hAnsiTheme="minorHAnsi" w:cstheme="minorHAnsi"/>
          <w:color w:val="000000"/>
          <w:sz w:val="22"/>
          <w:szCs w:val="22"/>
          <w:lang w:val="en-US" w:eastAsia="en-US" w:bidi="he-IL"/>
        </w:rPr>
        <w:tab/>
      </w:r>
      <w:r w:rsidRPr="00E75D1D">
        <w:rPr>
          <w:rFonts w:asciiTheme="minorHAnsi" w:hAnsiTheme="minorHAnsi" w:cstheme="minorHAnsi"/>
          <w:color w:val="000000"/>
          <w:sz w:val="22"/>
          <w:szCs w:val="22"/>
          <w:lang w:val="en-US" w:eastAsia="en-US" w:bidi="he-IL"/>
        </w:rPr>
        <w:tab/>
      </w:r>
      <w:r w:rsidRPr="00E75D1D">
        <w:rPr>
          <w:rFonts w:asciiTheme="minorHAnsi" w:hAnsiTheme="minorHAnsi" w:cstheme="minorHAnsi"/>
          <w:color w:val="000000"/>
          <w:sz w:val="22"/>
          <w:szCs w:val="22"/>
          <w:lang w:val="en-US" w:eastAsia="en-US" w:bidi="he-IL"/>
        </w:rPr>
        <w:tab/>
      </w:r>
      <w:r w:rsidRPr="00E75D1D">
        <w:rPr>
          <w:rFonts w:asciiTheme="minorHAnsi" w:hAnsiTheme="minorHAnsi" w:cstheme="minorHAnsi"/>
          <w:color w:val="000000"/>
          <w:sz w:val="22"/>
          <w:szCs w:val="22"/>
          <w:lang w:val="en-US" w:eastAsia="en-US" w:bidi="he-IL"/>
        </w:rPr>
        <w:tab/>
      </w:r>
      <w:r w:rsidRPr="00756EF8">
        <w:rPr>
          <w:rFonts w:asciiTheme="minorHAnsi" w:hAnsiTheme="minorHAnsi" w:cstheme="minorHAnsi"/>
          <w:color w:val="000000"/>
          <w:sz w:val="22"/>
          <w:szCs w:val="22"/>
          <w:lang w:val="en-US" w:eastAsia="en-US" w:bidi="he-IL"/>
        </w:rPr>
        <w:t>within 4 weeks of acceptance.</w:t>
      </w:r>
    </w:p>
    <w:p w:rsidR="00756EF8" w:rsidRPr="00756EF8" w:rsidRDefault="00756EF8" w:rsidP="00756EF8">
      <w:pPr>
        <w:numPr>
          <w:ilvl w:val="0"/>
          <w:numId w:val="11"/>
        </w:numPr>
        <w:spacing w:line="240" w:lineRule="auto"/>
        <w:textAlignment w:val="baseline"/>
        <w:rPr>
          <w:rFonts w:asciiTheme="minorHAnsi" w:hAnsiTheme="minorHAnsi" w:cstheme="minorHAnsi"/>
          <w:color w:val="000000"/>
          <w:sz w:val="22"/>
          <w:szCs w:val="22"/>
          <w:lang w:val="en-US" w:eastAsia="en-US" w:bidi="he-IL"/>
        </w:rPr>
      </w:pPr>
      <w:r w:rsidRPr="00756EF8">
        <w:rPr>
          <w:rFonts w:asciiTheme="minorHAnsi" w:hAnsiTheme="minorHAnsi" w:cstheme="minorHAnsi"/>
          <w:color w:val="000000"/>
          <w:sz w:val="22"/>
          <w:szCs w:val="22"/>
          <w:lang w:val="en-US" w:eastAsia="en-US" w:bidi="he-IL"/>
        </w:rPr>
        <w:t>Pre-registered analyses</w:t>
      </w:r>
      <w:r w:rsidRPr="00E75D1D">
        <w:rPr>
          <w:rFonts w:asciiTheme="minorHAnsi" w:hAnsiTheme="minorHAnsi" w:cstheme="minorHAnsi"/>
          <w:color w:val="000000"/>
          <w:sz w:val="22"/>
          <w:szCs w:val="22"/>
          <w:lang w:val="en-US" w:eastAsia="en-US" w:bidi="he-IL"/>
        </w:rPr>
        <w:tab/>
      </w:r>
      <w:r w:rsidRPr="00E75D1D">
        <w:rPr>
          <w:rFonts w:asciiTheme="minorHAnsi" w:hAnsiTheme="minorHAnsi" w:cstheme="minorHAnsi"/>
          <w:color w:val="000000"/>
          <w:sz w:val="22"/>
          <w:szCs w:val="22"/>
          <w:lang w:val="en-US" w:eastAsia="en-US" w:bidi="he-IL"/>
        </w:rPr>
        <w:tab/>
      </w:r>
      <w:r w:rsidRPr="00E75D1D">
        <w:rPr>
          <w:rFonts w:asciiTheme="minorHAnsi" w:hAnsiTheme="minorHAnsi" w:cstheme="minorHAnsi"/>
          <w:color w:val="000000"/>
          <w:sz w:val="22"/>
          <w:szCs w:val="22"/>
          <w:lang w:val="en-US" w:eastAsia="en-US" w:bidi="he-IL"/>
        </w:rPr>
        <w:tab/>
      </w:r>
      <w:r w:rsidRPr="00756EF8">
        <w:rPr>
          <w:rFonts w:asciiTheme="minorHAnsi" w:hAnsiTheme="minorHAnsi" w:cstheme="minorHAnsi"/>
          <w:color w:val="000000"/>
          <w:sz w:val="22"/>
          <w:szCs w:val="22"/>
          <w:lang w:val="en-US" w:eastAsia="en-US" w:bidi="he-IL"/>
        </w:rPr>
        <w:t>within 5 weeks of acceptance.</w:t>
      </w:r>
    </w:p>
    <w:p w:rsidR="00756EF8" w:rsidRPr="00756EF8" w:rsidRDefault="00756EF8" w:rsidP="00756EF8">
      <w:pPr>
        <w:numPr>
          <w:ilvl w:val="0"/>
          <w:numId w:val="11"/>
        </w:numPr>
        <w:spacing w:line="240" w:lineRule="auto"/>
        <w:textAlignment w:val="baseline"/>
        <w:rPr>
          <w:rFonts w:asciiTheme="minorHAnsi" w:hAnsiTheme="minorHAnsi" w:cstheme="minorHAnsi"/>
          <w:color w:val="000000"/>
          <w:sz w:val="22"/>
          <w:szCs w:val="22"/>
          <w:lang w:val="en-US" w:eastAsia="en-US" w:bidi="he-IL"/>
        </w:rPr>
      </w:pPr>
      <w:r w:rsidRPr="00756EF8">
        <w:rPr>
          <w:rFonts w:asciiTheme="minorHAnsi" w:hAnsiTheme="minorHAnsi" w:cstheme="minorHAnsi"/>
          <w:color w:val="000000"/>
          <w:sz w:val="22"/>
          <w:szCs w:val="22"/>
          <w:lang w:val="en-US" w:eastAsia="en-US" w:bidi="he-IL"/>
        </w:rPr>
        <w:t>Exploratory analyses and writing</w:t>
      </w:r>
      <w:r w:rsidRPr="00E75D1D">
        <w:rPr>
          <w:rFonts w:asciiTheme="minorHAnsi" w:hAnsiTheme="minorHAnsi" w:cstheme="minorHAnsi"/>
          <w:color w:val="000000"/>
          <w:sz w:val="22"/>
          <w:szCs w:val="22"/>
          <w:lang w:val="en-US" w:eastAsia="en-US" w:bidi="he-IL"/>
        </w:rPr>
        <w:tab/>
      </w:r>
      <w:r w:rsidRPr="00E75D1D">
        <w:rPr>
          <w:rFonts w:asciiTheme="minorHAnsi" w:hAnsiTheme="minorHAnsi" w:cstheme="minorHAnsi"/>
          <w:color w:val="000000"/>
          <w:sz w:val="22"/>
          <w:szCs w:val="22"/>
          <w:lang w:val="en-US" w:eastAsia="en-US" w:bidi="he-IL"/>
        </w:rPr>
        <w:tab/>
      </w:r>
      <w:r w:rsidRPr="00756EF8">
        <w:rPr>
          <w:rFonts w:asciiTheme="minorHAnsi" w:hAnsiTheme="minorHAnsi" w:cstheme="minorHAnsi"/>
          <w:color w:val="000000"/>
          <w:sz w:val="22"/>
          <w:szCs w:val="22"/>
          <w:lang w:val="en-US" w:eastAsia="en-US" w:bidi="he-IL"/>
        </w:rPr>
        <w:t>within 10 weeks of acceptance.</w:t>
      </w:r>
    </w:p>
    <w:p w:rsidR="00756EF8" w:rsidRPr="00756EF8" w:rsidRDefault="00756EF8" w:rsidP="00756EF8">
      <w:pPr>
        <w:spacing w:line="240" w:lineRule="auto"/>
        <w:rPr>
          <w:rFonts w:asciiTheme="minorHAnsi" w:hAnsiTheme="minorHAnsi" w:cstheme="minorHAnsi"/>
          <w:sz w:val="24"/>
          <w:lang w:val="en-US" w:eastAsia="en-US" w:bidi="he-IL"/>
        </w:rPr>
      </w:pP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We will share all raw data and metadata, experiment code (JavaScript), analysis scripts (R and Python), and laboratory log for all published results.</w:t>
      </w:r>
    </w:p>
    <w:p w:rsidR="00756EF8" w:rsidRPr="00756EF8" w:rsidRDefault="00756EF8" w:rsidP="00756EF8">
      <w:pPr>
        <w:spacing w:line="240" w:lineRule="auto"/>
        <w:rPr>
          <w:rFonts w:asciiTheme="minorHAnsi" w:hAnsiTheme="minorHAnsi" w:cstheme="minorHAnsi"/>
          <w:sz w:val="24"/>
          <w:lang w:val="en-US" w:eastAsia="en-US" w:bidi="he-IL"/>
        </w:rPr>
      </w:pP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Following stage 1 acceptance, we thereby agree to register the approved protocol on the Open Science Framework platform and on an open GitHub repository. </w:t>
      </w:r>
    </w:p>
    <w:p w:rsidR="00756EF8" w:rsidRPr="00756EF8" w:rsidRDefault="00756EF8" w:rsidP="00756EF8">
      <w:pPr>
        <w:spacing w:line="240" w:lineRule="auto"/>
        <w:rPr>
          <w:rFonts w:asciiTheme="minorHAnsi" w:hAnsiTheme="minorHAnsi" w:cstheme="minorHAnsi"/>
          <w:sz w:val="24"/>
          <w:lang w:val="en-US" w:eastAsia="en-US" w:bidi="he-IL"/>
        </w:rPr>
      </w:pP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 xml:space="preserve">In case the paper </w:t>
      </w:r>
      <w:proofErr w:type="gramStart"/>
      <w:r w:rsidRPr="00756EF8">
        <w:rPr>
          <w:rFonts w:asciiTheme="minorHAnsi" w:hAnsiTheme="minorHAnsi" w:cstheme="minorHAnsi"/>
          <w:color w:val="000000"/>
          <w:sz w:val="22"/>
          <w:szCs w:val="22"/>
          <w:lang w:val="en-US" w:eastAsia="en-US" w:bidi="he-IL"/>
        </w:rPr>
        <w:t>will be withdrawn</w:t>
      </w:r>
      <w:proofErr w:type="gramEnd"/>
      <w:r w:rsidRPr="00756EF8">
        <w:rPr>
          <w:rFonts w:asciiTheme="minorHAnsi" w:hAnsiTheme="minorHAnsi" w:cstheme="minorHAnsi"/>
          <w:color w:val="000000"/>
          <w:sz w:val="22"/>
          <w:szCs w:val="22"/>
          <w:lang w:val="en-US" w:eastAsia="en-US" w:bidi="he-IL"/>
        </w:rPr>
        <w:t xml:space="preserve">, we approve for </w:t>
      </w:r>
      <w:r w:rsidRPr="00756EF8">
        <w:rPr>
          <w:rFonts w:asciiTheme="minorHAnsi" w:hAnsiTheme="minorHAnsi" w:cstheme="minorHAnsi"/>
          <w:i/>
          <w:iCs/>
          <w:color w:val="000000"/>
          <w:sz w:val="22"/>
          <w:szCs w:val="22"/>
          <w:lang w:val="en-US" w:eastAsia="en-US" w:bidi="he-IL"/>
        </w:rPr>
        <w:t>Neuroscience of Consciousness</w:t>
      </w:r>
      <w:r w:rsidRPr="00756EF8">
        <w:rPr>
          <w:rFonts w:asciiTheme="minorHAnsi" w:hAnsiTheme="minorHAnsi" w:cstheme="minorHAnsi"/>
          <w:color w:val="000000"/>
          <w:sz w:val="22"/>
          <w:szCs w:val="22"/>
          <w:lang w:val="en-US" w:eastAsia="en-US" w:bidi="he-IL"/>
        </w:rPr>
        <w:t xml:space="preserve"> to publish a summary of the pre-registered study under a section </w:t>
      </w:r>
      <w:r w:rsidRPr="00756EF8">
        <w:rPr>
          <w:rFonts w:asciiTheme="minorHAnsi" w:hAnsiTheme="minorHAnsi" w:cstheme="minorHAnsi"/>
          <w:i/>
          <w:iCs/>
          <w:color w:val="000000"/>
          <w:sz w:val="22"/>
          <w:szCs w:val="22"/>
          <w:lang w:val="en-US" w:eastAsia="en-US" w:bidi="he-IL"/>
        </w:rPr>
        <w:t>Withdrawn Registrations</w:t>
      </w:r>
      <w:r w:rsidRPr="00756EF8">
        <w:rPr>
          <w:rFonts w:asciiTheme="minorHAnsi" w:hAnsiTheme="minorHAnsi" w:cstheme="minorHAnsi"/>
          <w:color w:val="000000"/>
          <w:sz w:val="22"/>
          <w:szCs w:val="22"/>
          <w:lang w:val="en-US" w:eastAsia="en-US" w:bidi="he-IL"/>
        </w:rPr>
        <w:t>.</w:t>
      </w:r>
    </w:p>
    <w:p w:rsidR="00756EF8" w:rsidRPr="00756EF8" w:rsidRDefault="00756EF8" w:rsidP="00756EF8">
      <w:pPr>
        <w:spacing w:line="240" w:lineRule="auto"/>
        <w:rPr>
          <w:rFonts w:asciiTheme="minorHAnsi" w:hAnsiTheme="minorHAnsi" w:cstheme="minorHAnsi"/>
          <w:sz w:val="24"/>
          <w:lang w:val="en-US" w:eastAsia="en-US" w:bidi="he-IL"/>
        </w:rPr>
      </w:pP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Thank you for your consideration,</w:t>
      </w:r>
    </w:p>
    <w:p w:rsidR="00756EF8" w:rsidRPr="00756EF8" w:rsidRDefault="00756EF8" w:rsidP="00756EF8">
      <w:pPr>
        <w:spacing w:line="240" w:lineRule="auto"/>
        <w:rPr>
          <w:rFonts w:asciiTheme="minorHAnsi" w:hAnsiTheme="minorHAnsi" w:cstheme="minorHAnsi"/>
          <w:sz w:val="24"/>
          <w:lang w:val="en-US" w:eastAsia="en-US" w:bidi="he-IL"/>
        </w:rPr>
      </w:pP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Matan Mazor</w:t>
      </w:r>
    </w:p>
    <w:p w:rsidR="00756EF8" w:rsidRPr="00756EF8" w:rsidRDefault="00756EF8" w:rsidP="00756EF8">
      <w:pPr>
        <w:spacing w:line="240" w:lineRule="auto"/>
        <w:rPr>
          <w:rFonts w:asciiTheme="minorHAnsi" w:hAnsiTheme="minorHAnsi" w:cstheme="minorHAnsi"/>
          <w:sz w:val="24"/>
          <w:lang w:val="en-US" w:eastAsia="en-US" w:bidi="he-IL"/>
        </w:rPr>
      </w:pPr>
      <w:proofErr w:type="spellStart"/>
      <w:r w:rsidRPr="00756EF8">
        <w:rPr>
          <w:rFonts w:asciiTheme="minorHAnsi" w:hAnsiTheme="minorHAnsi" w:cstheme="minorHAnsi"/>
          <w:color w:val="000000"/>
          <w:sz w:val="22"/>
          <w:szCs w:val="22"/>
          <w:lang w:val="en-US" w:eastAsia="en-US" w:bidi="he-IL"/>
        </w:rPr>
        <w:t>Wellcome</w:t>
      </w:r>
      <w:proofErr w:type="spellEnd"/>
      <w:r w:rsidRPr="00756EF8">
        <w:rPr>
          <w:rFonts w:asciiTheme="minorHAnsi" w:hAnsiTheme="minorHAnsi" w:cstheme="minorHAnsi"/>
          <w:color w:val="000000"/>
          <w:sz w:val="22"/>
          <w:szCs w:val="22"/>
          <w:lang w:val="en-US" w:eastAsia="en-US" w:bidi="he-IL"/>
        </w:rPr>
        <w:t xml:space="preserve"> Centre for Human Neuroimaging, UCL</w:t>
      </w: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mtnmzor@gmail.com</w:t>
      </w:r>
    </w:p>
    <w:p w:rsidR="00756EF8" w:rsidRPr="00756EF8" w:rsidRDefault="00756EF8" w:rsidP="00756EF8">
      <w:pPr>
        <w:spacing w:line="240" w:lineRule="auto"/>
        <w:rPr>
          <w:rFonts w:asciiTheme="minorHAnsi" w:hAnsiTheme="minorHAnsi" w:cstheme="minorHAnsi"/>
          <w:sz w:val="24"/>
          <w:lang w:val="en-US" w:eastAsia="en-US" w:bidi="he-IL"/>
        </w:rPr>
      </w:pP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Co-authors:</w:t>
      </w: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Rani Moran</w:t>
      </w: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Max Planck UCL Centre for Computational Psychiatry and Ageing Research</w:t>
      </w:r>
    </w:p>
    <w:p w:rsidR="00756EF8" w:rsidRPr="00756EF8" w:rsidRDefault="00756EF8" w:rsidP="00756EF8">
      <w:pPr>
        <w:spacing w:line="240" w:lineRule="auto"/>
        <w:rPr>
          <w:rFonts w:asciiTheme="minorHAnsi" w:hAnsiTheme="minorHAnsi" w:cstheme="minorHAnsi"/>
          <w:sz w:val="24"/>
          <w:lang w:val="en-US" w:eastAsia="en-US" w:bidi="he-IL"/>
        </w:rPr>
      </w:pP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Stephen M. Fleming</w:t>
      </w:r>
      <w:r w:rsidRPr="00756EF8">
        <w:rPr>
          <w:rFonts w:asciiTheme="minorHAnsi" w:hAnsiTheme="minorHAnsi" w:cstheme="minorHAnsi"/>
          <w:color w:val="000000"/>
          <w:sz w:val="22"/>
          <w:szCs w:val="22"/>
          <w:lang w:val="en-US" w:eastAsia="en-US" w:bidi="he-IL"/>
        </w:rPr>
        <w:br/>
      </w:r>
      <w:proofErr w:type="spellStart"/>
      <w:r w:rsidRPr="00756EF8">
        <w:rPr>
          <w:rFonts w:asciiTheme="minorHAnsi" w:hAnsiTheme="minorHAnsi" w:cstheme="minorHAnsi"/>
          <w:color w:val="000000"/>
          <w:sz w:val="22"/>
          <w:szCs w:val="22"/>
          <w:lang w:val="en-US" w:eastAsia="en-US" w:bidi="he-IL"/>
        </w:rPr>
        <w:t>Wellcome</w:t>
      </w:r>
      <w:proofErr w:type="spellEnd"/>
      <w:r w:rsidRPr="00756EF8">
        <w:rPr>
          <w:rFonts w:asciiTheme="minorHAnsi" w:hAnsiTheme="minorHAnsi" w:cstheme="minorHAnsi"/>
          <w:color w:val="000000"/>
          <w:sz w:val="22"/>
          <w:szCs w:val="22"/>
          <w:lang w:val="en-US" w:eastAsia="en-US" w:bidi="he-IL"/>
        </w:rPr>
        <w:t xml:space="preserve"> Centre for Human Neuroimaging, UCL</w:t>
      </w: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Max Planck UCL Centre for Computational Psychiatry and Ageing Research</w:t>
      </w:r>
    </w:p>
    <w:p w:rsidR="00756EF8" w:rsidRPr="00756EF8" w:rsidRDefault="00756EF8" w:rsidP="00756EF8">
      <w:pPr>
        <w:spacing w:line="240" w:lineRule="auto"/>
        <w:rPr>
          <w:rFonts w:asciiTheme="minorHAnsi" w:hAnsiTheme="minorHAnsi" w:cstheme="minorHAnsi"/>
          <w:sz w:val="24"/>
          <w:lang w:val="en-US" w:eastAsia="en-US" w:bidi="he-IL"/>
        </w:rPr>
      </w:pPr>
      <w:r w:rsidRPr="00756EF8">
        <w:rPr>
          <w:rFonts w:asciiTheme="minorHAnsi" w:hAnsiTheme="minorHAnsi" w:cstheme="minorHAnsi"/>
          <w:color w:val="000000"/>
          <w:sz w:val="22"/>
          <w:szCs w:val="22"/>
          <w:lang w:val="en-US" w:eastAsia="en-US" w:bidi="he-IL"/>
        </w:rPr>
        <w:t>Department of Experimental Psychology, UCL</w:t>
      </w:r>
    </w:p>
    <w:p w:rsidR="00E45ED6" w:rsidRPr="00E75D1D" w:rsidRDefault="006F541E" w:rsidP="00CA54C9">
      <w:pPr>
        <w:spacing w:after="20"/>
        <w:rPr>
          <w:rFonts w:asciiTheme="minorHAnsi" w:hAnsiTheme="minorHAnsi" w:cstheme="minorHAnsi"/>
        </w:rPr>
      </w:pPr>
      <w:r w:rsidRPr="00E75D1D">
        <w:rPr>
          <w:rFonts w:asciiTheme="minorHAnsi" w:hAnsiTheme="minorHAnsi" w:cstheme="minorHAnsi"/>
          <w:noProof/>
          <w:lang w:val="en-US" w:eastAsia="en-US" w:bidi="he-IL"/>
        </w:rPr>
        <mc:AlternateContent>
          <mc:Choice Requires="wpg">
            <w:drawing>
              <wp:anchor distT="0" distB="0" distL="114300" distR="114300" simplePos="0" relativeHeight="251665920" behindDoc="1" locked="0" layoutInCell="1" allowOverlap="1">
                <wp:simplePos x="0" y="0"/>
                <wp:positionH relativeFrom="column">
                  <wp:posOffset>7085965</wp:posOffset>
                </wp:positionH>
                <wp:positionV relativeFrom="paragraph">
                  <wp:posOffset>831215</wp:posOffset>
                </wp:positionV>
                <wp:extent cx="257175" cy="302895"/>
                <wp:effectExtent l="0" t="0" r="9525" b="1905"/>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175" cy="302895"/>
                          <a:chOff x="7372" y="1273"/>
                          <a:chExt cx="405" cy="477"/>
                        </a:xfrm>
                      </wpg:grpSpPr>
                      <wps:wsp>
                        <wps:cNvPr id="26" name="Freeform 13"/>
                        <wps:cNvSpPr>
                          <a:spLocks/>
                        </wps:cNvSpPr>
                        <wps:spPr bwMode="auto">
                          <a:xfrm>
                            <a:off x="7383" y="1476"/>
                            <a:ext cx="387" cy="75"/>
                          </a:xfrm>
                          <a:custGeom>
                            <a:avLst/>
                            <a:gdLst>
                              <a:gd name="T0" fmla="*/ 387 w 387"/>
                              <a:gd name="T1" fmla="*/ 43 h 75"/>
                              <a:gd name="T2" fmla="*/ 387 w 387"/>
                              <a:gd name="T3" fmla="*/ 43 h 75"/>
                              <a:gd name="T4" fmla="*/ 191 w 387"/>
                              <a:gd name="T5" fmla="*/ 0 h 75"/>
                              <a:gd name="T6" fmla="*/ 191 w 387"/>
                              <a:gd name="T7" fmla="*/ 0 h 75"/>
                              <a:gd name="T8" fmla="*/ 0 w 387"/>
                              <a:gd name="T9" fmla="*/ 43 h 75"/>
                              <a:gd name="T10" fmla="*/ 0 w 387"/>
                              <a:gd name="T11" fmla="*/ 43 h 75"/>
                              <a:gd name="T12" fmla="*/ 0 w 387"/>
                              <a:gd name="T13" fmla="*/ 43 h 75"/>
                              <a:gd name="T14" fmla="*/ 3 w 387"/>
                              <a:gd name="T15" fmla="*/ 53 h 75"/>
                              <a:gd name="T16" fmla="*/ 3 w 387"/>
                              <a:gd name="T17" fmla="*/ 53 h 75"/>
                              <a:gd name="T18" fmla="*/ 3 w 387"/>
                              <a:gd name="T19" fmla="*/ 53 h 75"/>
                              <a:gd name="T20" fmla="*/ 3 w 387"/>
                              <a:gd name="T21" fmla="*/ 53 h 75"/>
                              <a:gd name="T22" fmla="*/ 3 w 387"/>
                              <a:gd name="T23" fmla="*/ 53 h 75"/>
                              <a:gd name="T24" fmla="*/ 7 w 387"/>
                              <a:gd name="T25" fmla="*/ 57 h 75"/>
                              <a:gd name="T26" fmla="*/ 10 w 387"/>
                              <a:gd name="T27" fmla="*/ 71 h 75"/>
                              <a:gd name="T28" fmla="*/ 10 w 387"/>
                              <a:gd name="T29" fmla="*/ 71 h 75"/>
                              <a:gd name="T30" fmla="*/ 10 w 387"/>
                              <a:gd name="T31" fmla="*/ 75 h 75"/>
                              <a:gd name="T32" fmla="*/ 10 w 387"/>
                              <a:gd name="T33" fmla="*/ 75 h 75"/>
                              <a:gd name="T34" fmla="*/ 17 w 387"/>
                              <a:gd name="T35" fmla="*/ 75 h 75"/>
                              <a:gd name="T36" fmla="*/ 365 w 387"/>
                              <a:gd name="T37" fmla="*/ 75 h 75"/>
                              <a:gd name="T38" fmla="*/ 365 w 387"/>
                              <a:gd name="T39" fmla="*/ 75 h 75"/>
                              <a:gd name="T40" fmla="*/ 372 w 387"/>
                              <a:gd name="T41" fmla="*/ 75 h 75"/>
                              <a:gd name="T42" fmla="*/ 372 w 387"/>
                              <a:gd name="T43" fmla="*/ 75 h 75"/>
                              <a:gd name="T44" fmla="*/ 376 w 387"/>
                              <a:gd name="T45" fmla="*/ 71 h 75"/>
                              <a:gd name="T46" fmla="*/ 380 w 387"/>
                              <a:gd name="T47" fmla="*/ 57 h 75"/>
                              <a:gd name="T48" fmla="*/ 380 w 387"/>
                              <a:gd name="T49" fmla="*/ 57 h 75"/>
                              <a:gd name="T50" fmla="*/ 380 w 387"/>
                              <a:gd name="T51" fmla="*/ 53 h 75"/>
                              <a:gd name="T52" fmla="*/ 383 w 387"/>
                              <a:gd name="T53" fmla="*/ 53 h 75"/>
                              <a:gd name="T54" fmla="*/ 383 w 387"/>
                              <a:gd name="T55" fmla="*/ 53 h 75"/>
                              <a:gd name="T56" fmla="*/ 383 w 387"/>
                              <a:gd name="T57" fmla="*/ 53 h 75"/>
                              <a:gd name="T58" fmla="*/ 387 w 387"/>
                              <a:gd name="T59" fmla="*/ 43 h 75"/>
                              <a:gd name="T60" fmla="*/ 387 w 387"/>
                              <a:gd name="T61" fmla="*/ 43 h 75"/>
                              <a:gd name="T62" fmla="*/ 387 w 387"/>
                              <a:gd name="T63" fmla="*/ 43 h 75"/>
                              <a:gd name="T64" fmla="*/ 387 w 387"/>
                              <a:gd name="T65" fmla="*/ 43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387" h="75">
                                <a:moveTo>
                                  <a:pt x="387" y="43"/>
                                </a:moveTo>
                                <a:lnTo>
                                  <a:pt x="387" y="43"/>
                                </a:lnTo>
                                <a:lnTo>
                                  <a:pt x="191" y="0"/>
                                </a:lnTo>
                                <a:lnTo>
                                  <a:pt x="0" y="43"/>
                                </a:lnTo>
                                <a:lnTo>
                                  <a:pt x="3" y="53"/>
                                </a:lnTo>
                                <a:lnTo>
                                  <a:pt x="7" y="57"/>
                                </a:lnTo>
                                <a:lnTo>
                                  <a:pt x="10" y="71"/>
                                </a:lnTo>
                                <a:lnTo>
                                  <a:pt x="10" y="75"/>
                                </a:lnTo>
                                <a:lnTo>
                                  <a:pt x="17" y="75"/>
                                </a:lnTo>
                                <a:lnTo>
                                  <a:pt x="365" y="75"/>
                                </a:lnTo>
                                <a:lnTo>
                                  <a:pt x="372" y="75"/>
                                </a:lnTo>
                                <a:lnTo>
                                  <a:pt x="376" y="71"/>
                                </a:lnTo>
                                <a:lnTo>
                                  <a:pt x="380" y="57"/>
                                </a:lnTo>
                                <a:lnTo>
                                  <a:pt x="380" y="53"/>
                                </a:lnTo>
                                <a:lnTo>
                                  <a:pt x="383" y="53"/>
                                </a:lnTo>
                                <a:lnTo>
                                  <a:pt x="387" y="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14"/>
                        <wps:cNvSpPr>
                          <a:spLocks/>
                        </wps:cNvSpPr>
                        <wps:spPr bwMode="auto">
                          <a:xfrm>
                            <a:off x="7720" y="1547"/>
                            <a:ext cx="28" cy="139"/>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3 w 28"/>
                              <a:gd name="T17" fmla="*/ 15 h 139"/>
                              <a:gd name="T18" fmla="*/ 3 w 28"/>
                              <a:gd name="T19" fmla="*/ 18 h 139"/>
                              <a:gd name="T20" fmla="*/ 3 w 28"/>
                              <a:gd name="T21" fmla="*/ 18 h 139"/>
                              <a:gd name="T22" fmla="*/ 0 w 28"/>
                              <a:gd name="T23" fmla="*/ 18 h 139"/>
                              <a:gd name="T24" fmla="*/ 3 w 28"/>
                              <a:gd name="T25" fmla="*/ 22 h 139"/>
                              <a:gd name="T26" fmla="*/ 3 w 28"/>
                              <a:gd name="T27" fmla="*/ 22 h 139"/>
                              <a:gd name="T28" fmla="*/ 3 w 28"/>
                              <a:gd name="T29" fmla="*/ 22 h 139"/>
                              <a:gd name="T30" fmla="*/ 3 w 28"/>
                              <a:gd name="T31" fmla="*/ 22 h 139"/>
                              <a:gd name="T32" fmla="*/ 3 w 28"/>
                              <a:gd name="T33" fmla="*/ 22 h 139"/>
                              <a:gd name="T34" fmla="*/ 3 w 28"/>
                              <a:gd name="T35" fmla="*/ 25 h 139"/>
                              <a:gd name="T36" fmla="*/ 3 w 28"/>
                              <a:gd name="T37" fmla="*/ 132 h 139"/>
                              <a:gd name="T38" fmla="*/ 0 w 28"/>
                              <a:gd name="T39" fmla="*/ 132 h 139"/>
                              <a:gd name="T40" fmla="*/ 0 w 28"/>
                              <a:gd name="T41" fmla="*/ 136 h 139"/>
                              <a:gd name="T42" fmla="*/ 0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5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5 w 28"/>
                              <a:gd name="T87" fmla="*/ 7 h 139"/>
                              <a:gd name="T88" fmla="*/ 28 w 28"/>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 h="139">
                                <a:moveTo>
                                  <a:pt x="28" y="7"/>
                                </a:moveTo>
                                <a:lnTo>
                                  <a:pt x="28" y="7"/>
                                </a:lnTo>
                                <a:lnTo>
                                  <a:pt x="28" y="4"/>
                                </a:lnTo>
                                <a:lnTo>
                                  <a:pt x="28" y="0"/>
                                </a:lnTo>
                                <a:lnTo>
                                  <a:pt x="0" y="0"/>
                                </a:lnTo>
                                <a:lnTo>
                                  <a:pt x="0" y="4"/>
                                </a:lnTo>
                                <a:lnTo>
                                  <a:pt x="0" y="7"/>
                                </a:lnTo>
                                <a:lnTo>
                                  <a:pt x="0" y="11"/>
                                </a:lnTo>
                                <a:lnTo>
                                  <a:pt x="3" y="15"/>
                                </a:lnTo>
                                <a:lnTo>
                                  <a:pt x="3" y="18"/>
                                </a:lnTo>
                                <a:lnTo>
                                  <a:pt x="0" y="18"/>
                                </a:lnTo>
                                <a:lnTo>
                                  <a:pt x="3" y="22"/>
                                </a:lnTo>
                                <a:lnTo>
                                  <a:pt x="3" y="25"/>
                                </a:lnTo>
                                <a:lnTo>
                                  <a:pt x="3" y="132"/>
                                </a:lnTo>
                                <a:lnTo>
                                  <a:pt x="0" y="132"/>
                                </a:lnTo>
                                <a:lnTo>
                                  <a:pt x="0" y="136"/>
                                </a:lnTo>
                                <a:lnTo>
                                  <a:pt x="0" y="139"/>
                                </a:lnTo>
                                <a:lnTo>
                                  <a:pt x="28" y="139"/>
                                </a:lnTo>
                                <a:lnTo>
                                  <a:pt x="28" y="136"/>
                                </a:lnTo>
                                <a:lnTo>
                                  <a:pt x="25" y="136"/>
                                </a:lnTo>
                                <a:lnTo>
                                  <a:pt x="25" y="132"/>
                                </a:lnTo>
                                <a:lnTo>
                                  <a:pt x="25" y="25"/>
                                </a:lnTo>
                                <a:lnTo>
                                  <a:pt x="25" y="22"/>
                                </a:lnTo>
                                <a:lnTo>
                                  <a:pt x="25" y="18"/>
                                </a:lnTo>
                                <a:lnTo>
                                  <a:pt x="25" y="15"/>
                                </a:lnTo>
                                <a:lnTo>
                                  <a:pt x="25" y="11"/>
                                </a:lnTo>
                                <a:lnTo>
                                  <a:pt x="25" y="7"/>
                                </a:lnTo>
                                <a:lnTo>
                                  <a:pt x="2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15"/>
                        <wps:cNvSpPr>
                          <a:spLocks/>
                        </wps:cNvSpPr>
                        <wps:spPr bwMode="auto">
                          <a:xfrm>
                            <a:off x="7656" y="1547"/>
                            <a:ext cx="28" cy="139"/>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4 w 28"/>
                              <a:gd name="T17" fmla="*/ 15 h 139"/>
                              <a:gd name="T18" fmla="*/ 4 w 28"/>
                              <a:gd name="T19" fmla="*/ 18 h 139"/>
                              <a:gd name="T20" fmla="*/ 4 w 28"/>
                              <a:gd name="T21" fmla="*/ 18 h 139"/>
                              <a:gd name="T22" fmla="*/ 4 w 28"/>
                              <a:gd name="T23" fmla="*/ 18 h 139"/>
                              <a:gd name="T24" fmla="*/ 4 w 28"/>
                              <a:gd name="T25" fmla="*/ 22 h 139"/>
                              <a:gd name="T26" fmla="*/ 4 w 28"/>
                              <a:gd name="T27" fmla="*/ 22 h 139"/>
                              <a:gd name="T28" fmla="*/ 4 w 28"/>
                              <a:gd name="T29" fmla="*/ 22 h 139"/>
                              <a:gd name="T30" fmla="*/ 4 w 28"/>
                              <a:gd name="T31" fmla="*/ 22 h 139"/>
                              <a:gd name="T32" fmla="*/ 4 w 28"/>
                              <a:gd name="T33" fmla="*/ 22 h 139"/>
                              <a:gd name="T34" fmla="*/ 4 w 28"/>
                              <a:gd name="T35" fmla="*/ 25 h 139"/>
                              <a:gd name="T36" fmla="*/ 4 w 28"/>
                              <a:gd name="T37" fmla="*/ 132 h 139"/>
                              <a:gd name="T38" fmla="*/ 4 w 28"/>
                              <a:gd name="T39" fmla="*/ 132 h 139"/>
                              <a:gd name="T40" fmla="*/ 4 w 28"/>
                              <a:gd name="T41" fmla="*/ 136 h 139"/>
                              <a:gd name="T42" fmla="*/ 4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8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8 w 28"/>
                              <a:gd name="T87" fmla="*/ 7 h 139"/>
                              <a:gd name="T88" fmla="*/ 28 w 28"/>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 h="139">
                                <a:moveTo>
                                  <a:pt x="28" y="7"/>
                                </a:moveTo>
                                <a:lnTo>
                                  <a:pt x="28" y="7"/>
                                </a:lnTo>
                                <a:lnTo>
                                  <a:pt x="28" y="4"/>
                                </a:lnTo>
                                <a:lnTo>
                                  <a:pt x="28" y="0"/>
                                </a:lnTo>
                                <a:lnTo>
                                  <a:pt x="0" y="0"/>
                                </a:lnTo>
                                <a:lnTo>
                                  <a:pt x="0" y="4"/>
                                </a:lnTo>
                                <a:lnTo>
                                  <a:pt x="0" y="7"/>
                                </a:lnTo>
                                <a:lnTo>
                                  <a:pt x="4" y="11"/>
                                </a:lnTo>
                                <a:lnTo>
                                  <a:pt x="4" y="15"/>
                                </a:lnTo>
                                <a:lnTo>
                                  <a:pt x="4" y="18"/>
                                </a:lnTo>
                                <a:lnTo>
                                  <a:pt x="4" y="22"/>
                                </a:lnTo>
                                <a:lnTo>
                                  <a:pt x="4" y="25"/>
                                </a:lnTo>
                                <a:lnTo>
                                  <a:pt x="4" y="132"/>
                                </a:lnTo>
                                <a:lnTo>
                                  <a:pt x="4" y="136"/>
                                </a:lnTo>
                                <a:lnTo>
                                  <a:pt x="0" y="136"/>
                                </a:lnTo>
                                <a:lnTo>
                                  <a:pt x="0" y="139"/>
                                </a:lnTo>
                                <a:lnTo>
                                  <a:pt x="28" y="139"/>
                                </a:lnTo>
                                <a:lnTo>
                                  <a:pt x="28" y="136"/>
                                </a:lnTo>
                                <a:lnTo>
                                  <a:pt x="25" y="136"/>
                                </a:lnTo>
                                <a:lnTo>
                                  <a:pt x="25" y="132"/>
                                </a:lnTo>
                                <a:lnTo>
                                  <a:pt x="25" y="25"/>
                                </a:lnTo>
                                <a:lnTo>
                                  <a:pt x="25" y="22"/>
                                </a:lnTo>
                                <a:lnTo>
                                  <a:pt x="25" y="18"/>
                                </a:lnTo>
                                <a:lnTo>
                                  <a:pt x="25" y="15"/>
                                </a:lnTo>
                                <a:lnTo>
                                  <a:pt x="25" y="11"/>
                                </a:lnTo>
                                <a:lnTo>
                                  <a:pt x="2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16"/>
                        <wps:cNvSpPr>
                          <a:spLocks/>
                        </wps:cNvSpPr>
                        <wps:spPr bwMode="auto">
                          <a:xfrm>
                            <a:off x="7592" y="1547"/>
                            <a:ext cx="29" cy="139"/>
                          </a:xfrm>
                          <a:custGeom>
                            <a:avLst/>
                            <a:gdLst>
                              <a:gd name="T0" fmla="*/ 29 w 29"/>
                              <a:gd name="T1" fmla="*/ 7 h 139"/>
                              <a:gd name="T2" fmla="*/ 29 w 29"/>
                              <a:gd name="T3" fmla="*/ 4 h 139"/>
                              <a:gd name="T4" fmla="*/ 29 w 29"/>
                              <a:gd name="T5" fmla="*/ 0 h 139"/>
                              <a:gd name="T6" fmla="*/ 0 w 29"/>
                              <a:gd name="T7" fmla="*/ 0 h 139"/>
                              <a:gd name="T8" fmla="*/ 0 w 29"/>
                              <a:gd name="T9" fmla="*/ 7 h 139"/>
                              <a:gd name="T10" fmla="*/ 0 w 29"/>
                              <a:gd name="T11" fmla="*/ 7 h 139"/>
                              <a:gd name="T12" fmla="*/ 0 w 29"/>
                              <a:gd name="T13" fmla="*/ 7 h 139"/>
                              <a:gd name="T14" fmla="*/ 4 w 29"/>
                              <a:gd name="T15" fmla="*/ 7 h 139"/>
                              <a:gd name="T16" fmla="*/ 4 w 29"/>
                              <a:gd name="T17" fmla="*/ 15 h 139"/>
                              <a:gd name="T18" fmla="*/ 4 w 29"/>
                              <a:gd name="T19" fmla="*/ 18 h 139"/>
                              <a:gd name="T20" fmla="*/ 4 w 29"/>
                              <a:gd name="T21" fmla="*/ 18 h 139"/>
                              <a:gd name="T22" fmla="*/ 4 w 29"/>
                              <a:gd name="T23" fmla="*/ 18 h 139"/>
                              <a:gd name="T24" fmla="*/ 4 w 29"/>
                              <a:gd name="T25" fmla="*/ 22 h 139"/>
                              <a:gd name="T26" fmla="*/ 4 w 29"/>
                              <a:gd name="T27" fmla="*/ 22 h 139"/>
                              <a:gd name="T28" fmla="*/ 4 w 29"/>
                              <a:gd name="T29" fmla="*/ 22 h 139"/>
                              <a:gd name="T30" fmla="*/ 4 w 29"/>
                              <a:gd name="T31" fmla="*/ 22 h 139"/>
                              <a:gd name="T32" fmla="*/ 4 w 29"/>
                              <a:gd name="T33" fmla="*/ 22 h 139"/>
                              <a:gd name="T34" fmla="*/ 4 w 29"/>
                              <a:gd name="T35" fmla="*/ 25 h 139"/>
                              <a:gd name="T36" fmla="*/ 4 w 29"/>
                              <a:gd name="T37" fmla="*/ 132 h 139"/>
                              <a:gd name="T38" fmla="*/ 4 w 29"/>
                              <a:gd name="T39" fmla="*/ 132 h 139"/>
                              <a:gd name="T40" fmla="*/ 4 w 29"/>
                              <a:gd name="T41" fmla="*/ 136 h 139"/>
                              <a:gd name="T42" fmla="*/ 4 w 29"/>
                              <a:gd name="T43" fmla="*/ 136 h 139"/>
                              <a:gd name="T44" fmla="*/ 4 w 29"/>
                              <a:gd name="T45" fmla="*/ 136 h 139"/>
                              <a:gd name="T46" fmla="*/ 0 w 29"/>
                              <a:gd name="T47" fmla="*/ 136 h 139"/>
                              <a:gd name="T48" fmla="*/ 0 w 29"/>
                              <a:gd name="T49" fmla="*/ 136 h 139"/>
                              <a:gd name="T50" fmla="*/ 29 w 29"/>
                              <a:gd name="T51" fmla="*/ 139 h 139"/>
                              <a:gd name="T52" fmla="*/ 29 w 29"/>
                              <a:gd name="T53" fmla="*/ 136 h 139"/>
                              <a:gd name="T54" fmla="*/ 29 w 29"/>
                              <a:gd name="T55" fmla="*/ 136 h 139"/>
                              <a:gd name="T56" fmla="*/ 29 w 29"/>
                              <a:gd name="T57" fmla="*/ 136 h 139"/>
                              <a:gd name="T58" fmla="*/ 29 w 29"/>
                              <a:gd name="T59" fmla="*/ 136 h 139"/>
                              <a:gd name="T60" fmla="*/ 29 w 29"/>
                              <a:gd name="T61" fmla="*/ 132 h 139"/>
                              <a:gd name="T62" fmla="*/ 29 w 29"/>
                              <a:gd name="T63" fmla="*/ 132 h 139"/>
                              <a:gd name="T64" fmla="*/ 25 w 29"/>
                              <a:gd name="T65" fmla="*/ 132 h 139"/>
                              <a:gd name="T66" fmla="*/ 25 w 29"/>
                              <a:gd name="T67" fmla="*/ 25 h 139"/>
                              <a:gd name="T68" fmla="*/ 25 w 29"/>
                              <a:gd name="T69" fmla="*/ 22 h 139"/>
                              <a:gd name="T70" fmla="*/ 25 w 29"/>
                              <a:gd name="T71" fmla="*/ 22 h 139"/>
                              <a:gd name="T72" fmla="*/ 25 w 29"/>
                              <a:gd name="T73" fmla="*/ 22 h 139"/>
                              <a:gd name="T74" fmla="*/ 25 w 29"/>
                              <a:gd name="T75" fmla="*/ 22 h 139"/>
                              <a:gd name="T76" fmla="*/ 25 w 29"/>
                              <a:gd name="T77" fmla="*/ 22 h 139"/>
                              <a:gd name="T78" fmla="*/ 29 w 29"/>
                              <a:gd name="T79" fmla="*/ 18 h 139"/>
                              <a:gd name="T80" fmla="*/ 25 w 29"/>
                              <a:gd name="T81" fmla="*/ 18 h 139"/>
                              <a:gd name="T82" fmla="*/ 25 w 29"/>
                              <a:gd name="T83" fmla="*/ 18 h 139"/>
                              <a:gd name="T84" fmla="*/ 25 w 29"/>
                              <a:gd name="T85" fmla="*/ 15 h 139"/>
                              <a:gd name="T86" fmla="*/ 29 w 29"/>
                              <a:gd name="T87" fmla="*/ 7 h 139"/>
                              <a:gd name="T88" fmla="*/ 29 w 29"/>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 h="139">
                                <a:moveTo>
                                  <a:pt x="29" y="7"/>
                                </a:moveTo>
                                <a:lnTo>
                                  <a:pt x="29" y="7"/>
                                </a:lnTo>
                                <a:lnTo>
                                  <a:pt x="29" y="4"/>
                                </a:lnTo>
                                <a:lnTo>
                                  <a:pt x="29" y="0"/>
                                </a:lnTo>
                                <a:lnTo>
                                  <a:pt x="0" y="0"/>
                                </a:lnTo>
                                <a:lnTo>
                                  <a:pt x="0" y="4"/>
                                </a:lnTo>
                                <a:lnTo>
                                  <a:pt x="0" y="7"/>
                                </a:lnTo>
                                <a:lnTo>
                                  <a:pt x="4" y="7"/>
                                </a:lnTo>
                                <a:lnTo>
                                  <a:pt x="4" y="11"/>
                                </a:lnTo>
                                <a:lnTo>
                                  <a:pt x="4" y="15"/>
                                </a:lnTo>
                                <a:lnTo>
                                  <a:pt x="4" y="18"/>
                                </a:lnTo>
                                <a:lnTo>
                                  <a:pt x="4" y="22"/>
                                </a:lnTo>
                                <a:lnTo>
                                  <a:pt x="4" y="25"/>
                                </a:lnTo>
                                <a:lnTo>
                                  <a:pt x="4" y="132"/>
                                </a:lnTo>
                                <a:lnTo>
                                  <a:pt x="4" y="136"/>
                                </a:lnTo>
                                <a:lnTo>
                                  <a:pt x="0" y="136"/>
                                </a:lnTo>
                                <a:lnTo>
                                  <a:pt x="0" y="139"/>
                                </a:lnTo>
                                <a:lnTo>
                                  <a:pt x="29" y="139"/>
                                </a:lnTo>
                                <a:lnTo>
                                  <a:pt x="29" y="136"/>
                                </a:lnTo>
                                <a:lnTo>
                                  <a:pt x="29" y="132"/>
                                </a:lnTo>
                                <a:lnTo>
                                  <a:pt x="25" y="132"/>
                                </a:lnTo>
                                <a:lnTo>
                                  <a:pt x="25" y="25"/>
                                </a:lnTo>
                                <a:lnTo>
                                  <a:pt x="25" y="22"/>
                                </a:lnTo>
                                <a:lnTo>
                                  <a:pt x="29" y="18"/>
                                </a:lnTo>
                                <a:lnTo>
                                  <a:pt x="25" y="18"/>
                                </a:lnTo>
                                <a:lnTo>
                                  <a:pt x="25" y="15"/>
                                </a:lnTo>
                                <a:lnTo>
                                  <a:pt x="29" y="11"/>
                                </a:lnTo>
                                <a:lnTo>
                                  <a:pt x="29"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7"/>
                        <wps:cNvSpPr>
                          <a:spLocks/>
                        </wps:cNvSpPr>
                        <wps:spPr bwMode="auto">
                          <a:xfrm>
                            <a:off x="7528" y="1547"/>
                            <a:ext cx="32" cy="139"/>
                          </a:xfrm>
                          <a:custGeom>
                            <a:avLst/>
                            <a:gdLst>
                              <a:gd name="T0" fmla="*/ 32 w 32"/>
                              <a:gd name="T1" fmla="*/ 7 h 139"/>
                              <a:gd name="T2" fmla="*/ 32 w 32"/>
                              <a:gd name="T3" fmla="*/ 4 h 139"/>
                              <a:gd name="T4" fmla="*/ 32 w 32"/>
                              <a:gd name="T5" fmla="*/ 0 h 139"/>
                              <a:gd name="T6" fmla="*/ 0 w 32"/>
                              <a:gd name="T7" fmla="*/ 0 h 139"/>
                              <a:gd name="T8" fmla="*/ 0 w 32"/>
                              <a:gd name="T9" fmla="*/ 7 h 139"/>
                              <a:gd name="T10" fmla="*/ 0 w 32"/>
                              <a:gd name="T11" fmla="*/ 7 h 139"/>
                              <a:gd name="T12" fmla="*/ 4 w 32"/>
                              <a:gd name="T13" fmla="*/ 7 h 139"/>
                              <a:gd name="T14" fmla="*/ 4 w 32"/>
                              <a:gd name="T15" fmla="*/ 7 h 139"/>
                              <a:gd name="T16" fmla="*/ 7 w 32"/>
                              <a:gd name="T17" fmla="*/ 15 h 139"/>
                              <a:gd name="T18" fmla="*/ 7 w 32"/>
                              <a:gd name="T19" fmla="*/ 18 h 139"/>
                              <a:gd name="T20" fmla="*/ 4 w 32"/>
                              <a:gd name="T21" fmla="*/ 18 h 139"/>
                              <a:gd name="T22" fmla="*/ 4 w 32"/>
                              <a:gd name="T23" fmla="*/ 18 h 139"/>
                              <a:gd name="T24" fmla="*/ 4 w 32"/>
                              <a:gd name="T25" fmla="*/ 22 h 139"/>
                              <a:gd name="T26" fmla="*/ 4 w 32"/>
                              <a:gd name="T27" fmla="*/ 22 h 139"/>
                              <a:gd name="T28" fmla="*/ 4 w 32"/>
                              <a:gd name="T29" fmla="*/ 22 h 139"/>
                              <a:gd name="T30" fmla="*/ 4 w 32"/>
                              <a:gd name="T31" fmla="*/ 22 h 139"/>
                              <a:gd name="T32" fmla="*/ 7 w 32"/>
                              <a:gd name="T33" fmla="*/ 22 h 139"/>
                              <a:gd name="T34" fmla="*/ 7 w 32"/>
                              <a:gd name="T35" fmla="*/ 25 h 139"/>
                              <a:gd name="T36" fmla="*/ 7 w 32"/>
                              <a:gd name="T37" fmla="*/ 132 h 139"/>
                              <a:gd name="T38" fmla="*/ 4 w 32"/>
                              <a:gd name="T39" fmla="*/ 132 h 139"/>
                              <a:gd name="T40" fmla="*/ 4 w 32"/>
                              <a:gd name="T41" fmla="*/ 136 h 139"/>
                              <a:gd name="T42" fmla="*/ 4 w 32"/>
                              <a:gd name="T43" fmla="*/ 136 h 139"/>
                              <a:gd name="T44" fmla="*/ 4 w 32"/>
                              <a:gd name="T45" fmla="*/ 136 h 139"/>
                              <a:gd name="T46" fmla="*/ 4 w 32"/>
                              <a:gd name="T47" fmla="*/ 136 h 139"/>
                              <a:gd name="T48" fmla="*/ 0 w 32"/>
                              <a:gd name="T49" fmla="*/ 136 h 139"/>
                              <a:gd name="T50" fmla="*/ 32 w 32"/>
                              <a:gd name="T51" fmla="*/ 139 h 139"/>
                              <a:gd name="T52" fmla="*/ 32 w 32"/>
                              <a:gd name="T53" fmla="*/ 136 h 139"/>
                              <a:gd name="T54" fmla="*/ 29 w 32"/>
                              <a:gd name="T55" fmla="*/ 136 h 139"/>
                              <a:gd name="T56" fmla="*/ 29 w 32"/>
                              <a:gd name="T57" fmla="*/ 136 h 139"/>
                              <a:gd name="T58" fmla="*/ 29 w 32"/>
                              <a:gd name="T59" fmla="*/ 136 h 139"/>
                              <a:gd name="T60" fmla="*/ 29 w 32"/>
                              <a:gd name="T61" fmla="*/ 132 h 139"/>
                              <a:gd name="T62" fmla="*/ 29 w 32"/>
                              <a:gd name="T63" fmla="*/ 132 h 139"/>
                              <a:gd name="T64" fmla="*/ 25 w 32"/>
                              <a:gd name="T65" fmla="*/ 132 h 139"/>
                              <a:gd name="T66" fmla="*/ 25 w 32"/>
                              <a:gd name="T67" fmla="*/ 25 h 139"/>
                              <a:gd name="T68" fmla="*/ 25 w 32"/>
                              <a:gd name="T69" fmla="*/ 22 h 139"/>
                              <a:gd name="T70" fmla="*/ 25 w 32"/>
                              <a:gd name="T71" fmla="*/ 22 h 139"/>
                              <a:gd name="T72" fmla="*/ 29 w 32"/>
                              <a:gd name="T73" fmla="*/ 22 h 139"/>
                              <a:gd name="T74" fmla="*/ 29 w 32"/>
                              <a:gd name="T75" fmla="*/ 22 h 139"/>
                              <a:gd name="T76" fmla="*/ 29 w 32"/>
                              <a:gd name="T77" fmla="*/ 22 h 139"/>
                              <a:gd name="T78" fmla="*/ 29 w 32"/>
                              <a:gd name="T79" fmla="*/ 18 h 139"/>
                              <a:gd name="T80" fmla="*/ 29 w 32"/>
                              <a:gd name="T81" fmla="*/ 18 h 139"/>
                              <a:gd name="T82" fmla="*/ 25 w 32"/>
                              <a:gd name="T83" fmla="*/ 18 h 139"/>
                              <a:gd name="T84" fmla="*/ 25 w 32"/>
                              <a:gd name="T85" fmla="*/ 15 h 139"/>
                              <a:gd name="T86" fmla="*/ 29 w 32"/>
                              <a:gd name="T87" fmla="*/ 7 h 139"/>
                              <a:gd name="T88" fmla="*/ 29 w 32"/>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32" h="139">
                                <a:moveTo>
                                  <a:pt x="32" y="7"/>
                                </a:moveTo>
                                <a:lnTo>
                                  <a:pt x="32" y="7"/>
                                </a:lnTo>
                                <a:lnTo>
                                  <a:pt x="32" y="4"/>
                                </a:lnTo>
                                <a:lnTo>
                                  <a:pt x="32" y="0"/>
                                </a:lnTo>
                                <a:lnTo>
                                  <a:pt x="0" y="0"/>
                                </a:lnTo>
                                <a:lnTo>
                                  <a:pt x="0" y="4"/>
                                </a:lnTo>
                                <a:lnTo>
                                  <a:pt x="0" y="7"/>
                                </a:lnTo>
                                <a:lnTo>
                                  <a:pt x="4" y="7"/>
                                </a:lnTo>
                                <a:lnTo>
                                  <a:pt x="4" y="11"/>
                                </a:lnTo>
                                <a:lnTo>
                                  <a:pt x="7" y="15"/>
                                </a:lnTo>
                                <a:lnTo>
                                  <a:pt x="7" y="18"/>
                                </a:lnTo>
                                <a:lnTo>
                                  <a:pt x="4" y="18"/>
                                </a:lnTo>
                                <a:lnTo>
                                  <a:pt x="4" y="22"/>
                                </a:lnTo>
                                <a:lnTo>
                                  <a:pt x="7" y="22"/>
                                </a:lnTo>
                                <a:lnTo>
                                  <a:pt x="7" y="25"/>
                                </a:lnTo>
                                <a:lnTo>
                                  <a:pt x="7" y="132"/>
                                </a:lnTo>
                                <a:lnTo>
                                  <a:pt x="4" y="132"/>
                                </a:lnTo>
                                <a:lnTo>
                                  <a:pt x="4" y="136"/>
                                </a:lnTo>
                                <a:lnTo>
                                  <a:pt x="0" y="136"/>
                                </a:lnTo>
                                <a:lnTo>
                                  <a:pt x="0" y="139"/>
                                </a:lnTo>
                                <a:lnTo>
                                  <a:pt x="32" y="139"/>
                                </a:lnTo>
                                <a:lnTo>
                                  <a:pt x="32" y="136"/>
                                </a:lnTo>
                                <a:lnTo>
                                  <a:pt x="29" y="136"/>
                                </a:lnTo>
                                <a:lnTo>
                                  <a:pt x="29" y="132"/>
                                </a:lnTo>
                                <a:lnTo>
                                  <a:pt x="25" y="132"/>
                                </a:lnTo>
                                <a:lnTo>
                                  <a:pt x="25" y="25"/>
                                </a:lnTo>
                                <a:lnTo>
                                  <a:pt x="25" y="22"/>
                                </a:lnTo>
                                <a:lnTo>
                                  <a:pt x="29" y="22"/>
                                </a:lnTo>
                                <a:lnTo>
                                  <a:pt x="29" y="18"/>
                                </a:lnTo>
                                <a:lnTo>
                                  <a:pt x="25" y="18"/>
                                </a:lnTo>
                                <a:lnTo>
                                  <a:pt x="25" y="15"/>
                                </a:lnTo>
                                <a:lnTo>
                                  <a:pt x="29" y="11"/>
                                </a:lnTo>
                                <a:lnTo>
                                  <a:pt x="29" y="7"/>
                                </a:lnTo>
                                <a:lnTo>
                                  <a:pt x="3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8"/>
                        <wps:cNvSpPr>
                          <a:spLocks/>
                        </wps:cNvSpPr>
                        <wps:spPr bwMode="auto">
                          <a:xfrm>
                            <a:off x="7464" y="1547"/>
                            <a:ext cx="32" cy="139"/>
                          </a:xfrm>
                          <a:custGeom>
                            <a:avLst/>
                            <a:gdLst>
                              <a:gd name="T0" fmla="*/ 32 w 32"/>
                              <a:gd name="T1" fmla="*/ 7 h 139"/>
                              <a:gd name="T2" fmla="*/ 32 w 32"/>
                              <a:gd name="T3" fmla="*/ 4 h 139"/>
                              <a:gd name="T4" fmla="*/ 32 w 32"/>
                              <a:gd name="T5" fmla="*/ 0 h 139"/>
                              <a:gd name="T6" fmla="*/ 4 w 32"/>
                              <a:gd name="T7" fmla="*/ 0 h 139"/>
                              <a:gd name="T8" fmla="*/ 0 w 32"/>
                              <a:gd name="T9" fmla="*/ 7 h 139"/>
                              <a:gd name="T10" fmla="*/ 4 w 32"/>
                              <a:gd name="T11" fmla="*/ 7 h 139"/>
                              <a:gd name="T12" fmla="*/ 4 w 32"/>
                              <a:gd name="T13" fmla="*/ 7 h 139"/>
                              <a:gd name="T14" fmla="*/ 4 w 32"/>
                              <a:gd name="T15" fmla="*/ 7 h 139"/>
                              <a:gd name="T16" fmla="*/ 7 w 32"/>
                              <a:gd name="T17" fmla="*/ 15 h 139"/>
                              <a:gd name="T18" fmla="*/ 7 w 32"/>
                              <a:gd name="T19" fmla="*/ 18 h 139"/>
                              <a:gd name="T20" fmla="*/ 7 w 32"/>
                              <a:gd name="T21" fmla="*/ 18 h 139"/>
                              <a:gd name="T22" fmla="*/ 4 w 32"/>
                              <a:gd name="T23" fmla="*/ 18 h 139"/>
                              <a:gd name="T24" fmla="*/ 4 w 32"/>
                              <a:gd name="T25" fmla="*/ 22 h 139"/>
                              <a:gd name="T26" fmla="*/ 4 w 32"/>
                              <a:gd name="T27" fmla="*/ 22 h 139"/>
                              <a:gd name="T28" fmla="*/ 7 w 32"/>
                              <a:gd name="T29" fmla="*/ 22 h 139"/>
                              <a:gd name="T30" fmla="*/ 7 w 32"/>
                              <a:gd name="T31" fmla="*/ 22 h 139"/>
                              <a:gd name="T32" fmla="*/ 7 w 32"/>
                              <a:gd name="T33" fmla="*/ 22 h 139"/>
                              <a:gd name="T34" fmla="*/ 7 w 32"/>
                              <a:gd name="T35" fmla="*/ 25 h 139"/>
                              <a:gd name="T36" fmla="*/ 7 w 32"/>
                              <a:gd name="T37" fmla="*/ 132 h 139"/>
                              <a:gd name="T38" fmla="*/ 4 w 32"/>
                              <a:gd name="T39" fmla="*/ 132 h 139"/>
                              <a:gd name="T40" fmla="*/ 4 w 32"/>
                              <a:gd name="T41" fmla="*/ 136 h 139"/>
                              <a:gd name="T42" fmla="*/ 4 w 32"/>
                              <a:gd name="T43" fmla="*/ 136 h 139"/>
                              <a:gd name="T44" fmla="*/ 4 w 32"/>
                              <a:gd name="T45" fmla="*/ 136 h 139"/>
                              <a:gd name="T46" fmla="*/ 4 w 32"/>
                              <a:gd name="T47" fmla="*/ 136 h 139"/>
                              <a:gd name="T48" fmla="*/ 4 w 32"/>
                              <a:gd name="T49" fmla="*/ 136 h 139"/>
                              <a:gd name="T50" fmla="*/ 32 w 32"/>
                              <a:gd name="T51" fmla="*/ 139 h 139"/>
                              <a:gd name="T52" fmla="*/ 32 w 32"/>
                              <a:gd name="T53" fmla="*/ 136 h 139"/>
                              <a:gd name="T54" fmla="*/ 32 w 32"/>
                              <a:gd name="T55" fmla="*/ 136 h 139"/>
                              <a:gd name="T56" fmla="*/ 29 w 32"/>
                              <a:gd name="T57" fmla="*/ 136 h 139"/>
                              <a:gd name="T58" fmla="*/ 29 w 32"/>
                              <a:gd name="T59" fmla="*/ 136 h 139"/>
                              <a:gd name="T60" fmla="*/ 29 w 32"/>
                              <a:gd name="T61" fmla="*/ 132 h 139"/>
                              <a:gd name="T62" fmla="*/ 29 w 32"/>
                              <a:gd name="T63" fmla="*/ 132 h 139"/>
                              <a:gd name="T64" fmla="*/ 29 w 32"/>
                              <a:gd name="T65" fmla="*/ 132 h 139"/>
                              <a:gd name="T66" fmla="*/ 29 w 32"/>
                              <a:gd name="T67" fmla="*/ 25 h 139"/>
                              <a:gd name="T68" fmla="*/ 29 w 32"/>
                              <a:gd name="T69" fmla="*/ 22 h 139"/>
                              <a:gd name="T70" fmla="*/ 29 w 32"/>
                              <a:gd name="T71" fmla="*/ 22 h 139"/>
                              <a:gd name="T72" fmla="*/ 29 w 32"/>
                              <a:gd name="T73" fmla="*/ 22 h 139"/>
                              <a:gd name="T74" fmla="*/ 29 w 32"/>
                              <a:gd name="T75" fmla="*/ 22 h 139"/>
                              <a:gd name="T76" fmla="*/ 29 w 32"/>
                              <a:gd name="T77" fmla="*/ 22 h 139"/>
                              <a:gd name="T78" fmla="*/ 29 w 32"/>
                              <a:gd name="T79" fmla="*/ 18 h 139"/>
                              <a:gd name="T80" fmla="*/ 29 w 32"/>
                              <a:gd name="T81" fmla="*/ 18 h 139"/>
                              <a:gd name="T82" fmla="*/ 29 w 32"/>
                              <a:gd name="T83" fmla="*/ 18 h 139"/>
                              <a:gd name="T84" fmla="*/ 25 w 32"/>
                              <a:gd name="T85" fmla="*/ 15 h 139"/>
                              <a:gd name="T86" fmla="*/ 29 w 32"/>
                              <a:gd name="T87" fmla="*/ 7 h 139"/>
                              <a:gd name="T88" fmla="*/ 29 w 32"/>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32" h="139">
                                <a:moveTo>
                                  <a:pt x="32" y="7"/>
                                </a:moveTo>
                                <a:lnTo>
                                  <a:pt x="32" y="7"/>
                                </a:lnTo>
                                <a:lnTo>
                                  <a:pt x="32" y="4"/>
                                </a:lnTo>
                                <a:lnTo>
                                  <a:pt x="32" y="0"/>
                                </a:lnTo>
                                <a:lnTo>
                                  <a:pt x="4" y="0"/>
                                </a:lnTo>
                                <a:lnTo>
                                  <a:pt x="0" y="4"/>
                                </a:lnTo>
                                <a:lnTo>
                                  <a:pt x="0" y="7"/>
                                </a:lnTo>
                                <a:lnTo>
                                  <a:pt x="4" y="7"/>
                                </a:lnTo>
                                <a:lnTo>
                                  <a:pt x="4" y="11"/>
                                </a:lnTo>
                                <a:lnTo>
                                  <a:pt x="7" y="15"/>
                                </a:lnTo>
                                <a:lnTo>
                                  <a:pt x="7" y="18"/>
                                </a:lnTo>
                                <a:lnTo>
                                  <a:pt x="4" y="18"/>
                                </a:lnTo>
                                <a:lnTo>
                                  <a:pt x="4" y="22"/>
                                </a:lnTo>
                                <a:lnTo>
                                  <a:pt x="7" y="22"/>
                                </a:lnTo>
                                <a:lnTo>
                                  <a:pt x="7" y="25"/>
                                </a:lnTo>
                                <a:lnTo>
                                  <a:pt x="7" y="132"/>
                                </a:lnTo>
                                <a:lnTo>
                                  <a:pt x="4" y="132"/>
                                </a:lnTo>
                                <a:lnTo>
                                  <a:pt x="4" y="136"/>
                                </a:lnTo>
                                <a:lnTo>
                                  <a:pt x="4" y="139"/>
                                </a:lnTo>
                                <a:lnTo>
                                  <a:pt x="32" y="139"/>
                                </a:lnTo>
                                <a:lnTo>
                                  <a:pt x="32" y="136"/>
                                </a:lnTo>
                                <a:lnTo>
                                  <a:pt x="29" y="136"/>
                                </a:lnTo>
                                <a:lnTo>
                                  <a:pt x="29" y="132"/>
                                </a:lnTo>
                                <a:lnTo>
                                  <a:pt x="29" y="25"/>
                                </a:lnTo>
                                <a:lnTo>
                                  <a:pt x="29" y="22"/>
                                </a:lnTo>
                                <a:lnTo>
                                  <a:pt x="29" y="18"/>
                                </a:lnTo>
                                <a:lnTo>
                                  <a:pt x="25" y="15"/>
                                </a:lnTo>
                                <a:lnTo>
                                  <a:pt x="29" y="11"/>
                                </a:lnTo>
                                <a:lnTo>
                                  <a:pt x="29" y="7"/>
                                </a:lnTo>
                                <a:lnTo>
                                  <a:pt x="3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19"/>
                        <wps:cNvSpPr>
                          <a:spLocks/>
                        </wps:cNvSpPr>
                        <wps:spPr bwMode="auto">
                          <a:xfrm>
                            <a:off x="7404" y="1547"/>
                            <a:ext cx="28" cy="139"/>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4 w 28"/>
                              <a:gd name="T17" fmla="*/ 15 h 139"/>
                              <a:gd name="T18" fmla="*/ 4 w 28"/>
                              <a:gd name="T19" fmla="*/ 18 h 139"/>
                              <a:gd name="T20" fmla="*/ 4 w 28"/>
                              <a:gd name="T21" fmla="*/ 18 h 139"/>
                              <a:gd name="T22" fmla="*/ 4 w 28"/>
                              <a:gd name="T23" fmla="*/ 18 h 139"/>
                              <a:gd name="T24" fmla="*/ 4 w 28"/>
                              <a:gd name="T25" fmla="*/ 22 h 139"/>
                              <a:gd name="T26" fmla="*/ 4 w 28"/>
                              <a:gd name="T27" fmla="*/ 22 h 139"/>
                              <a:gd name="T28" fmla="*/ 4 w 28"/>
                              <a:gd name="T29" fmla="*/ 22 h 139"/>
                              <a:gd name="T30" fmla="*/ 4 w 28"/>
                              <a:gd name="T31" fmla="*/ 22 h 139"/>
                              <a:gd name="T32" fmla="*/ 4 w 28"/>
                              <a:gd name="T33" fmla="*/ 22 h 139"/>
                              <a:gd name="T34" fmla="*/ 4 w 28"/>
                              <a:gd name="T35" fmla="*/ 25 h 139"/>
                              <a:gd name="T36" fmla="*/ 4 w 28"/>
                              <a:gd name="T37" fmla="*/ 132 h 139"/>
                              <a:gd name="T38" fmla="*/ 4 w 28"/>
                              <a:gd name="T39" fmla="*/ 132 h 139"/>
                              <a:gd name="T40" fmla="*/ 4 w 28"/>
                              <a:gd name="T41" fmla="*/ 136 h 139"/>
                              <a:gd name="T42" fmla="*/ 4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5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8 w 28"/>
                              <a:gd name="T87" fmla="*/ 7 h 139"/>
                              <a:gd name="T88" fmla="*/ 28 w 28"/>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 h="139">
                                <a:moveTo>
                                  <a:pt x="28" y="7"/>
                                </a:moveTo>
                                <a:lnTo>
                                  <a:pt x="28" y="7"/>
                                </a:lnTo>
                                <a:lnTo>
                                  <a:pt x="28" y="4"/>
                                </a:lnTo>
                                <a:lnTo>
                                  <a:pt x="28" y="0"/>
                                </a:lnTo>
                                <a:lnTo>
                                  <a:pt x="0" y="0"/>
                                </a:lnTo>
                                <a:lnTo>
                                  <a:pt x="0" y="4"/>
                                </a:lnTo>
                                <a:lnTo>
                                  <a:pt x="0" y="7"/>
                                </a:lnTo>
                                <a:lnTo>
                                  <a:pt x="0" y="11"/>
                                </a:lnTo>
                                <a:lnTo>
                                  <a:pt x="4" y="15"/>
                                </a:lnTo>
                                <a:lnTo>
                                  <a:pt x="4" y="18"/>
                                </a:lnTo>
                                <a:lnTo>
                                  <a:pt x="4" y="22"/>
                                </a:lnTo>
                                <a:lnTo>
                                  <a:pt x="4" y="25"/>
                                </a:lnTo>
                                <a:lnTo>
                                  <a:pt x="4" y="132"/>
                                </a:lnTo>
                                <a:lnTo>
                                  <a:pt x="4" y="136"/>
                                </a:lnTo>
                                <a:lnTo>
                                  <a:pt x="0" y="136"/>
                                </a:lnTo>
                                <a:lnTo>
                                  <a:pt x="0" y="139"/>
                                </a:lnTo>
                                <a:lnTo>
                                  <a:pt x="28" y="139"/>
                                </a:lnTo>
                                <a:lnTo>
                                  <a:pt x="28" y="136"/>
                                </a:lnTo>
                                <a:lnTo>
                                  <a:pt x="25" y="136"/>
                                </a:lnTo>
                                <a:lnTo>
                                  <a:pt x="25" y="132"/>
                                </a:lnTo>
                                <a:lnTo>
                                  <a:pt x="25" y="25"/>
                                </a:lnTo>
                                <a:lnTo>
                                  <a:pt x="25" y="22"/>
                                </a:lnTo>
                                <a:lnTo>
                                  <a:pt x="25" y="18"/>
                                </a:lnTo>
                                <a:lnTo>
                                  <a:pt x="25" y="15"/>
                                </a:lnTo>
                                <a:lnTo>
                                  <a:pt x="25" y="11"/>
                                </a:lnTo>
                                <a:lnTo>
                                  <a:pt x="2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20"/>
                        <wps:cNvSpPr>
                          <a:spLocks/>
                        </wps:cNvSpPr>
                        <wps:spPr bwMode="auto">
                          <a:xfrm>
                            <a:off x="7486" y="1273"/>
                            <a:ext cx="181" cy="210"/>
                          </a:xfrm>
                          <a:custGeom>
                            <a:avLst/>
                            <a:gdLst>
                              <a:gd name="T0" fmla="*/ 177 w 181"/>
                              <a:gd name="T1" fmla="*/ 168 h 210"/>
                              <a:gd name="T2" fmla="*/ 177 w 181"/>
                              <a:gd name="T3" fmla="*/ 164 h 210"/>
                              <a:gd name="T4" fmla="*/ 170 w 181"/>
                              <a:gd name="T5" fmla="*/ 164 h 210"/>
                              <a:gd name="T6" fmla="*/ 170 w 181"/>
                              <a:gd name="T7" fmla="*/ 157 h 210"/>
                              <a:gd name="T8" fmla="*/ 166 w 181"/>
                              <a:gd name="T9" fmla="*/ 157 h 210"/>
                              <a:gd name="T10" fmla="*/ 152 w 181"/>
                              <a:gd name="T11" fmla="*/ 103 h 210"/>
                              <a:gd name="T12" fmla="*/ 117 w 181"/>
                              <a:gd name="T13" fmla="*/ 71 h 210"/>
                              <a:gd name="T14" fmla="*/ 106 w 181"/>
                              <a:gd name="T15" fmla="*/ 64 h 210"/>
                              <a:gd name="T16" fmla="*/ 106 w 181"/>
                              <a:gd name="T17" fmla="*/ 61 h 210"/>
                              <a:gd name="T18" fmla="*/ 110 w 181"/>
                              <a:gd name="T19" fmla="*/ 57 h 210"/>
                              <a:gd name="T20" fmla="*/ 103 w 181"/>
                              <a:gd name="T21" fmla="*/ 54 h 210"/>
                              <a:gd name="T22" fmla="*/ 103 w 181"/>
                              <a:gd name="T23" fmla="*/ 50 h 210"/>
                              <a:gd name="T24" fmla="*/ 103 w 181"/>
                              <a:gd name="T25" fmla="*/ 29 h 210"/>
                              <a:gd name="T26" fmla="*/ 103 w 181"/>
                              <a:gd name="T27" fmla="*/ 29 h 210"/>
                              <a:gd name="T28" fmla="*/ 103 w 181"/>
                              <a:gd name="T29" fmla="*/ 25 h 210"/>
                              <a:gd name="T30" fmla="*/ 103 w 181"/>
                              <a:gd name="T31" fmla="*/ 22 h 210"/>
                              <a:gd name="T32" fmla="*/ 103 w 181"/>
                              <a:gd name="T33" fmla="*/ 22 h 210"/>
                              <a:gd name="T34" fmla="*/ 103 w 181"/>
                              <a:gd name="T35" fmla="*/ 18 h 210"/>
                              <a:gd name="T36" fmla="*/ 99 w 181"/>
                              <a:gd name="T37" fmla="*/ 18 h 210"/>
                              <a:gd name="T38" fmla="*/ 92 w 181"/>
                              <a:gd name="T39" fmla="*/ 7 h 210"/>
                              <a:gd name="T40" fmla="*/ 92 w 181"/>
                              <a:gd name="T41" fmla="*/ 7 h 210"/>
                              <a:gd name="T42" fmla="*/ 92 w 181"/>
                              <a:gd name="T43" fmla="*/ 4 h 210"/>
                              <a:gd name="T44" fmla="*/ 88 w 181"/>
                              <a:gd name="T45" fmla="*/ 4 h 210"/>
                              <a:gd name="T46" fmla="*/ 88 w 181"/>
                              <a:gd name="T47" fmla="*/ 7 h 210"/>
                              <a:gd name="T48" fmla="*/ 85 w 181"/>
                              <a:gd name="T49" fmla="*/ 7 h 210"/>
                              <a:gd name="T50" fmla="*/ 78 w 181"/>
                              <a:gd name="T51" fmla="*/ 18 h 210"/>
                              <a:gd name="T52" fmla="*/ 78 w 181"/>
                              <a:gd name="T53" fmla="*/ 18 h 210"/>
                              <a:gd name="T54" fmla="*/ 78 w 181"/>
                              <a:gd name="T55" fmla="*/ 22 h 210"/>
                              <a:gd name="T56" fmla="*/ 78 w 181"/>
                              <a:gd name="T57" fmla="*/ 22 h 210"/>
                              <a:gd name="T58" fmla="*/ 78 w 181"/>
                              <a:gd name="T59" fmla="*/ 25 h 210"/>
                              <a:gd name="T60" fmla="*/ 78 w 181"/>
                              <a:gd name="T61" fmla="*/ 29 h 210"/>
                              <a:gd name="T62" fmla="*/ 78 w 181"/>
                              <a:gd name="T63" fmla="*/ 29 h 210"/>
                              <a:gd name="T64" fmla="*/ 78 w 181"/>
                              <a:gd name="T65" fmla="*/ 50 h 210"/>
                              <a:gd name="T66" fmla="*/ 74 w 181"/>
                              <a:gd name="T67" fmla="*/ 54 h 210"/>
                              <a:gd name="T68" fmla="*/ 71 w 181"/>
                              <a:gd name="T69" fmla="*/ 61 h 210"/>
                              <a:gd name="T70" fmla="*/ 74 w 181"/>
                              <a:gd name="T71" fmla="*/ 61 h 210"/>
                              <a:gd name="T72" fmla="*/ 71 w 181"/>
                              <a:gd name="T73" fmla="*/ 64 h 210"/>
                              <a:gd name="T74" fmla="*/ 64 w 181"/>
                              <a:gd name="T75" fmla="*/ 71 h 210"/>
                              <a:gd name="T76" fmla="*/ 28 w 181"/>
                              <a:gd name="T77" fmla="*/ 103 h 210"/>
                              <a:gd name="T78" fmla="*/ 14 w 181"/>
                              <a:gd name="T79" fmla="*/ 157 h 210"/>
                              <a:gd name="T80" fmla="*/ 10 w 181"/>
                              <a:gd name="T81" fmla="*/ 157 h 210"/>
                              <a:gd name="T82" fmla="*/ 7 w 181"/>
                              <a:gd name="T83" fmla="*/ 164 h 210"/>
                              <a:gd name="T84" fmla="*/ 3 w 181"/>
                              <a:gd name="T85" fmla="*/ 164 h 210"/>
                              <a:gd name="T86" fmla="*/ 3 w 181"/>
                              <a:gd name="T87" fmla="*/ 168 h 210"/>
                              <a:gd name="T88" fmla="*/ 0 w 181"/>
                              <a:gd name="T89" fmla="*/ 168 h 210"/>
                              <a:gd name="T90" fmla="*/ 0 w 181"/>
                              <a:gd name="T91" fmla="*/ 171 h 210"/>
                              <a:gd name="T92" fmla="*/ 3 w 181"/>
                              <a:gd name="T93" fmla="*/ 178 h 210"/>
                              <a:gd name="T94" fmla="*/ 3 w 181"/>
                              <a:gd name="T95" fmla="*/ 196 h 210"/>
                              <a:gd name="T96" fmla="*/ 3 w 181"/>
                              <a:gd name="T97" fmla="*/ 196 h 210"/>
                              <a:gd name="T98" fmla="*/ 177 w 181"/>
                              <a:gd name="T99" fmla="*/ 210 h 210"/>
                              <a:gd name="T100" fmla="*/ 177 w 181"/>
                              <a:gd name="T101" fmla="*/ 196 h 210"/>
                              <a:gd name="T102" fmla="*/ 174 w 181"/>
                              <a:gd name="T103" fmla="*/ 178 h 210"/>
                              <a:gd name="T104" fmla="*/ 177 w 181"/>
                              <a:gd name="T105" fmla="*/ 175 h 210"/>
                              <a:gd name="T106" fmla="*/ 181 w 181"/>
                              <a:gd name="T107" fmla="*/ 171 h 210"/>
                              <a:gd name="T108" fmla="*/ 181 w 181"/>
                              <a:gd name="T109" fmla="*/ 168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1" h="210">
                                <a:moveTo>
                                  <a:pt x="181" y="168"/>
                                </a:moveTo>
                                <a:lnTo>
                                  <a:pt x="181" y="168"/>
                                </a:lnTo>
                                <a:lnTo>
                                  <a:pt x="177" y="168"/>
                                </a:lnTo>
                                <a:lnTo>
                                  <a:pt x="177" y="164"/>
                                </a:lnTo>
                                <a:lnTo>
                                  <a:pt x="174" y="164"/>
                                </a:lnTo>
                                <a:lnTo>
                                  <a:pt x="170" y="164"/>
                                </a:lnTo>
                                <a:lnTo>
                                  <a:pt x="170" y="160"/>
                                </a:lnTo>
                                <a:lnTo>
                                  <a:pt x="170" y="157"/>
                                </a:lnTo>
                                <a:lnTo>
                                  <a:pt x="166" y="157"/>
                                </a:lnTo>
                                <a:lnTo>
                                  <a:pt x="166" y="135"/>
                                </a:lnTo>
                                <a:lnTo>
                                  <a:pt x="163" y="118"/>
                                </a:lnTo>
                                <a:lnTo>
                                  <a:pt x="152" y="103"/>
                                </a:lnTo>
                                <a:lnTo>
                                  <a:pt x="145" y="89"/>
                                </a:lnTo>
                                <a:lnTo>
                                  <a:pt x="135" y="82"/>
                                </a:lnTo>
                                <a:lnTo>
                                  <a:pt x="117" y="71"/>
                                </a:lnTo>
                                <a:lnTo>
                                  <a:pt x="113" y="68"/>
                                </a:lnTo>
                                <a:lnTo>
                                  <a:pt x="106" y="64"/>
                                </a:lnTo>
                                <a:lnTo>
                                  <a:pt x="106" y="61"/>
                                </a:lnTo>
                                <a:lnTo>
                                  <a:pt x="110" y="61"/>
                                </a:lnTo>
                                <a:lnTo>
                                  <a:pt x="110" y="57"/>
                                </a:lnTo>
                                <a:lnTo>
                                  <a:pt x="106" y="54"/>
                                </a:lnTo>
                                <a:lnTo>
                                  <a:pt x="103" y="54"/>
                                </a:lnTo>
                                <a:lnTo>
                                  <a:pt x="103" y="50"/>
                                </a:lnTo>
                                <a:lnTo>
                                  <a:pt x="103" y="29"/>
                                </a:lnTo>
                                <a:lnTo>
                                  <a:pt x="103" y="25"/>
                                </a:lnTo>
                                <a:lnTo>
                                  <a:pt x="103" y="22"/>
                                </a:lnTo>
                                <a:lnTo>
                                  <a:pt x="103" y="18"/>
                                </a:lnTo>
                                <a:lnTo>
                                  <a:pt x="99" y="18"/>
                                </a:lnTo>
                                <a:lnTo>
                                  <a:pt x="92" y="11"/>
                                </a:lnTo>
                                <a:lnTo>
                                  <a:pt x="92" y="7"/>
                                </a:lnTo>
                                <a:lnTo>
                                  <a:pt x="92" y="4"/>
                                </a:lnTo>
                                <a:lnTo>
                                  <a:pt x="88" y="0"/>
                                </a:lnTo>
                                <a:lnTo>
                                  <a:pt x="88" y="4"/>
                                </a:lnTo>
                                <a:lnTo>
                                  <a:pt x="88" y="7"/>
                                </a:lnTo>
                                <a:lnTo>
                                  <a:pt x="85" y="7"/>
                                </a:lnTo>
                                <a:lnTo>
                                  <a:pt x="85" y="11"/>
                                </a:lnTo>
                                <a:lnTo>
                                  <a:pt x="78" y="18"/>
                                </a:lnTo>
                                <a:lnTo>
                                  <a:pt x="78" y="22"/>
                                </a:lnTo>
                                <a:lnTo>
                                  <a:pt x="78" y="25"/>
                                </a:lnTo>
                                <a:lnTo>
                                  <a:pt x="78" y="29"/>
                                </a:lnTo>
                                <a:lnTo>
                                  <a:pt x="78" y="50"/>
                                </a:lnTo>
                                <a:lnTo>
                                  <a:pt x="78" y="54"/>
                                </a:lnTo>
                                <a:lnTo>
                                  <a:pt x="74" y="54"/>
                                </a:lnTo>
                                <a:lnTo>
                                  <a:pt x="71" y="54"/>
                                </a:lnTo>
                                <a:lnTo>
                                  <a:pt x="71" y="57"/>
                                </a:lnTo>
                                <a:lnTo>
                                  <a:pt x="71" y="61"/>
                                </a:lnTo>
                                <a:lnTo>
                                  <a:pt x="74" y="61"/>
                                </a:lnTo>
                                <a:lnTo>
                                  <a:pt x="74" y="64"/>
                                </a:lnTo>
                                <a:lnTo>
                                  <a:pt x="71" y="64"/>
                                </a:lnTo>
                                <a:lnTo>
                                  <a:pt x="67" y="68"/>
                                </a:lnTo>
                                <a:lnTo>
                                  <a:pt x="64" y="71"/>
                                </a:lnTo>
                                <a:lnTo>
                                  <a:pt x="46" y="82"/>
                                </a:lnTo>
                                <a:lnTo>
                                  <a:pt x="35" y="89"/>
                                </a:lnTo>
                                <a:lnTo>
                                  <a:pt x="28" y="103"/>
                                </a:lnTo>
                                <a:lnTo>
                                  <a:pt x="17" y="118"/>
                                </a:lnTo>
                                <a:lnTo>
                                  <a:pt x="14" y="135"/>
                                </a:lnTo>
                                <a:lnTo>
                                  <a:pt x="14" y="157"/>
                                </a:lnTo>
                                <a:lnTo>
                                  <a:pt x="10" y="157"/>
                                </a:lnTo>
                                <a:lnTo>
                                  <a:pt x="10" y="160"/>
                                </a:lnTo>
                                <a:lnTo>
                                  <a:pt x="7" y="164"/>
                                </a:lnTo>
                                <a:lnTo>
                                  <a:pt x="3" y="164"/>
                                </a:lnTo>
                                <a:lnTo>
                                  <a:pt x="3" y="168"/>
                                </a:lnTo>
                                <a:lnTo>
                                  <a:pt x="0" y="168"/>
                                </a:lnTo>
                                <a:lnTo>
                                  <a:pt x="0" y="171"/>
                                </a:lnTo>
                                <a:lnTo>
                                  <a:pt x="3" y="175"/>
                                </a:lnTo>
                                <a:lnTo>
                                  <a:pt x="3" y="178"/>
                                </a:lnTo>
                                <a:lnTo>
                                  <a:pt x="7" y="178"/>
                                </a:lnTo>
                                <a:lnTo>
                                  <a:pt x="7" y="192"/>
                                </a:lnTo>
                                <a:lnTo>
                                  <a:pt x="3" y="196"/>
                                </a:lnTo>
                                <a:lnTo>
                                  <a:pt x="3" y="210"/>
                                </a:lnTo>
                                <a:lnTo>
                                  <a:pt x="88" y="189"/>
                                </a:lnTo>
                                <a:lnTo>
                                  <a:pt x="177" y="210"/>
                                </a:lnTo>
                                <a:lnTo>
                                  <a:pt x="177" y="196"/>
                                </a:lnTo>
                                <a:lnTo>
                                  <a:pt x="174" y="196"/>
                                </a:lnTo>
                                <a:lnTo>
                                  <a:pt x="174" y="192"/>
                                </a:lnTo>
                                <a:lnTo>
                                  <a:pt x="174" y="178"/>
                                </a:lnTo>
                                <a:lnTo>
                                  <a:pt x="177" y="178"/>
                                </a:lnTo>
                                <a:lnTo>
                                  <a:pt x="177" y="175"/>
                                </a:lnTo>
                                <a:lnTo>
                                  <a:pt x="181" y="171"/>
                                </a:lnTo>
                                <a:lnTo>
                                  <a:pt x="181" y="16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21"/>
                        <wps:cNvSpPr>
                          <a:spLocks/>
                        </wps:cNvSpPr>
                        <wps:spPr bwMode="auto">
                          <a:xfrm>
                            <a:off x="7372" y="1686"/>
                            <a:ext cx="405" cy="64"/>
                          </a:xfrm>
                          <a:custGeom>
                            <a:avLst/>
                            <a:gdLst>
                              <a:gd name="T0" fmla="*/ 391 w 405"/>
                              <a:gd name="T1" fmla="*/ 36 h 64"/>
                              <a:gd name="T2" fmla="*/ 391 w 405"/>
                              <a:gd name="T3" fmla="*/ 11 h 64"/>
                              <a:gd name="T4" fmla="*/ 376 w 405"/>
                              <a:gd name="T5" fmla="*/ 11 h 64"/>
                              <a:gd name="T6" fmla="*/ 376 w 405"/>
                              <a:gd name="T7" fmla="*/ 0 h 64"/>
                              <a:gd name="T8" fmla="*/ 32 w 405"/>
                              <a:gd name="T9" fmla="*/ 0 h 64"/>
                              <a:gd name="T10" fmla="*/ 32 w 405"/>
                              <a:gd name="T11" fmla="*/ 11 h 64"/>
                              <a:gd name="T12" fmla="*/ 18 w 405"/>
                              <a:gd name="T13" fmla="*/ 11 h 64"/>
                              <a:gd name="T14" fmla="*/ 18 w 405"/>
                              <a:gd name="T15" fmla="*/ 36 h 64"/>
                              <a:gd name="T16" fmla="*/ 0 w 405"/>
                              <a:gd name="T17" fmla="*/ 36 h 64"/>
                              <a:gd name="T18" fmla="*/ 0 w 405"/>
                              <a:gd name="T19" fmla="*/ 64 h 64"/>
                              <a:gd name="T20" fmla="*/ 405 w 405"/>
                              <a:gd name="T21" fmla="*/ 64 h 64"/>
                              <a:gd name="T22" fmla="*/ 405 w 405"/>
                              <a:gd name="T23" fmla="*/ 36 h 64"/>
                              <a:gd name="T24" fmla="*/ 391 w 405"/>
                              <a:gd name="T25" fmla="*/ 3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05" h="64">
                                <a:moveTo>
                                  <a:pt x="391" y="36"/>
                                </a:moveTo>
                                <a:lnTo>
                                  <a:pt x="391" y="11"/>
                                </a:lnTo>
                                <a:lnTo>
                                  <a:pt x="376" y="11"/>
                                </a:lnTo>
                                <a:lnTo>
                                  <a:pt x="376" y="0"/>
                                </a:lnTo>
                                <a:lnTo>
                                  <a:pt x="32" y="0"/>
                                </a:lnTo>
                                <a:lnTo>
                                  <a:pt x="32" y="11"/>
                                </a:lnTo>
                                <a:lnTo>
                                  <a:pt x="18" y="11"/>
                                </a:lnTo>
                                <a:lnTo>
                                  <a:pt x="18" y="36"/>
                                </a:lnTo>
                                <a:lnTo>
                                  <a:pt x="0" y="36"/>
                                </a:lnTo>
                                <a:lnTo>
                                  <a:pt x="0" y="64"/>
                                </a:lnTo>
                                <a:lnTo>
                                  <a:pt x="405" y="64"/>
                                </a:lnTo>
                                <a:lnTo>
                                  <a:pt x="405" y="36"/>
                                </a:lnTo>
                                <a:lnTo>
                                  <a:pt x="391" y="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21E10E" id="Group 25" o:spid="_x0000_s1026" style="position:absolute;margin-left:557.95pt;margin-top:65.45pt;width:20.25pt;height:23.85pt;z-index:-251650560" coordorigin="7372,1273" coordsize="405,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V+BRkAADj8AAAOAAAAZHJzL2Uyb0RvYy54bWzsXduOIzlyfTfgfxD0uEC3lLqrMNULz/b2&#10;wMDYXmBrP0AtqUqCdbOk7uqxsf/uCJKRCip5SJa6drZml/PQWTUZdTLikMlLHJL5w++/bTetr8vj&#10;ab3f3ber9912a7mb7xfr3dN9+y8Pn95N2q3TebZbzDb73fK+/cvy1P79h3/9lx+eD3fL3n613yyW&#10;xxaB7E53z4f79up8Ptx1Oqf5armdnd7vD8sd3XzcH7ezM/16fOosjrNnQt9uOr1ud9R53h8Xh+N+&#10;vjyd6P9+tDfbHwz+4+Nyfv6vx8fT8tza3LfJt7P592j+/cz/dj78MLt7Os4Oq/XcuTG7wYvtbL2j&#10;h9ZQH2fnWevLcd2A2q7nx/1p/3h+P99vO/vHx/V8aWKgaKruVTQ/HfdfDiaWp7vnp0NNE1F7xdPN&#10;sPP//PqnY2u9uG/3hu3WbralMjKPbdHvRM7z4emObH46Hv58+NPRRkg//ryf//eJbneu7/PvT9a4&#10;9fn5P/YLwpt9Oe8NOd8ej1uGoLBb30wZ/FKXwfLbuTWn/9kbjqsxuTKnW/1ubzI1bszu5isqSP6r&#10;cX/ca7fobtUb9235zVd/dH896Lo/HYzHfK8zu7MPNY46xzgqqm2nC6Gn7yP0z6vZYWnK6cRkCaEj&#10;IfTTcbnkKtyqjMP8dDITQk+aTXWHzU5EepLHcX/St4wMxiPLiLDZn4wtlUSppoP4/HI6/7Tcm/KY&#10;ff35dKbbVH0X9JP9wVWGB3prHrcbeil+12kRXOuZ/7VPeVqIUaWMBv3WqmWfx4BiQoWWxqE4aiOA&#10;M1Am1bQK+0O1oMbpBt2hwqktIAyRVxuFYah5UxZBbqbKBMRUaZK74ZCqDI4rTTLCyeC40iT3gT+a&#10;42G4zCvNMsLRJCMcTTPC0TwDnJ7mGeD0NM8IR/OMcDTPCEfzDF4tbpfrKjYcBytzT/NcgYLvaaLH&#10;VRhIEw2BNNMAqK+ZRkB9TfV4GPSor6mGQJprBKS5rgDZfU02AtJk90fD8OvR99gGsWm2MZJHdxhp&#10;oOmmDjLs0yCD74HmGyNlED7QhPfHI+CTx3i4Vg48xiegfg804+BFGXiMQyTNOEAaeowjpKFmHDQC&#10;Q4/xCWhOhppxhOQxDpE04wjJZxz55DEe7gKGPuPgvRtqxkEnOfIZB0gjzThC8hlHSJpxhOQzjpA0&#10;4wqJRqf1gGu2kjHY/NvODcLop9aMJ1JdM3w+7E88AOYRGQ1/Hyo3oiMrHrEBYwqVjc3Ak54XN6Zo&#10;2FjGinFjqiJsLOPsuDHVAjaeZvnMwyG2piGPHbTGsXnUY8zzguTBjTHPC5PHMMY8L9DKRVrlhcoj&#10;EkanUUdOqD0Xai8v1J4L1c7lksXPwwjjTF6oPRdqLy9UHhIwOvX6OaFyx2/M80Ltu1CpB89Cd6FS&#10;N51l7kLt54XK3TH7Th1uDjr3ucY8L1TuWI15XqjcexrzvFC5izTmeaFyP8jm1NPlhMqdnTHPC3Xo&#10;Qh3mhTp0oQ7zQuW+yTiTFyp3QGxOXUxOqCMX6igv1JELdeSFat9Z1x8cKZ11ncg6tluUyPrMHs3u&#10;DrMzdyPyY+uZciicAVhR2mRo+pDt/uvyYW8MztyZmNsU1ECcvBhsdlFDuS3Xg8GjqbQhyWTWyHm5&#10;K1drZYmsnyk35WqNqPslx2jcY8mWm3K1RhQcG0l5y025Oqfs88ZSbnJXrr6V8C935eqs7BPrfIrc&#10;lau1osG8cSxl5lJZSTNbrxMB9Cc2zgQbtVmcWUkqJQqgUYGEiPlmf1raouNqaXJxdf3kaq0SUKf9&#10;Zr34tN5suGKejk+f/7A5tr7OOGdr/nNVwDPbmFHPbs9/JjWE/5xSX+4V4CSYycH+37TqDbo/9qbv&#10;Po0m43eDT4Phu+m4O3nXraY/TkfdwXTw8dNf+f2oBner9WKx3P283i0lH1wN8tKDLjNtM7kmI8wv&#10;4HRIva+J64YgKQG8W1B0s7vVcrb4o/v5PFtv7M8d32NDMoUtV0MEpT5tItHmPT/vF79QUvG4t7lw&#10;yt3TD6v98X/brWfKg9+3T//zZXZctlubf99RXnRaDbg3O5tfBsMxD1iO+s5nfWe2mxPUffvcpoEr&#10;//iHs022fzkc108relJluNjt/42Swo9rzjoa/6xX7hdKzf5aOVp6m23S+5KjHXBte/UcrSGOmqpq&#10;SPNUU6KSo+VhFGe7q3pwIXly/Ypk52h7E5poE6Z5xiX9qqdFnERyT0MZWoDiTYnCKNSN1ekqgKKn&#10;Q5xWDfhCDV6NwvP9ZkBUcsoiCELEKpMQiJ52AlYaudmmK15qFsHQaCDhDKkDFxMEo+kNE1NpehGM&#10;5pdn94GgNMEVp50CxcSznToqgKM5riZhnEZitumPl5eFOGmWaep0cRniaJrDcXl52V4PxJXm2UvL&#10;Qpw0zzQLu8SFcLy0bDguLykLcTTPAEfzDHHSPHsp2R6oh/00z15CtuqDAutrosPvFzXTF6IhkJeR&#10;DQN56diqPwpXIS8hC4A01RhIcw2AdNOBgTTZAMhrPGBoabIHPtmAIy8Zizod3QNSUxZm20vGIqQs&#10;unnqWjeNCCmLb57VXpBYb2i2jjTmv9jAkvOSsfQuBZGyGPeSsQDJS8XCF4WnyanoaAp9scFIHuPh&#10;6HheVj8NI2UwPtKMo3ZppGs4okkTjhrKMQ27a78BEE0PlQ1o4HjGmQTSdEOPMtimea16GPIog2xa&#10;zZEBlEH2WJONen+eR6c4mmiyIVAG2bx2o34YBMoge6LJRgO2SQbZnDGqPQIDyInHdXjKMdFcKxya&#10;/BfZI6DrFNkDilj0HtEM+aHIHtdaYJE9UJ0psgdi5jcge0A5e0T9F7cENPri1GFK0ObxlzHPU3h4&#10;lMXmdaI9Ljy77P2DXYeadGZMnbhBF4Uhge5CrVeyJsxdqDTCyWHGaQUPNI7JMnctMI1WssxdqDQm&#10;yTJ3odqFpUkiefDBRNIAQ6HbP/sOqYxmVayUcZqLM+4XJcxqOnybnioV73JbFI+gmdyUq2dkUs3k&#10;t9yUq2eUI6Xl2MQfZmu+BCeOyNU6ZG3qVRlyU67WiIazxBIlIW3RyE25ekYmSw3jd4+LG9nH0bqI&#10;9OPqVRDii1w9n2jdQQzKOZVpZZZjpwKs8/7ij1ytX67euewrBKvN4s/ktCWXD2XMYmHWZnE2nFmC&#10;WbHKwqKUco5j8fol7kvjJozK1TFruYhX+qvXXhCKvLkjwbDIm29b3qQu61reNC/Oq8ubI7f0psib&#10;vHzykj4p8ma9AejvJW8OgmnuSie5ULbMkzcBjk5yofSdJ2+GcV4ubwKcnHQirwutM3wAR9dilAP2&#10;9p0AHM0zxKF2KuWP5hnhePJm2J+Xy5sAR/MM/Unz/HJ5E/ijeYbChidvAiBNNATy5M0w0A3yJgDS&#10;VENty9tuAlRJXacxkE6RAyCfbKBKeptNAJBPNgD6Z5I3w1JCkTcp5aUbEyABFnkzQ3GjdN2lt0FN&#10;Nyfr6i4JsF3kzTRHf095M9yWFHkztl9Mks4uCRPPOduMaNnVda3KlV1dSHsqu7oQM2VXF2LmH29X&#10;V5E3SWOVnkbS7/GuZuz6miJvsjZ5y05AFjKKvGkWDYiII1crB9GIn5WxuGbkjOLykzOKK1nWKKFc&#10;OqOsxyU0SedUQvgTfTMuD4qVCPBCpFyLcslv6RUbVm1MKOOZyqVtDaXplAcVUbKIkm9/zyXlPK9F&#10;SdPavLooOZzaVUsBUZJ8eM09l1PWmExjqDdU6iXiav2zNvHSVWEUna0ahHetUNN+yVWFUXTqO1eU&#10;bASk094AhBqm2hWT826A6JQ3YKW557KBctueyyaMZhd5o+k1EkUTRtOLYLSuAGA0wfmiZNMdzXG+&#10;KNnAuVGUbOJolqE/aZq5c6xrF8rcNkXJpj+aZ4ijq3K4vF6+5zKMc6Mo2Yirr3lGcfGS8ZpE4I/H&#10;c86eS4CjeYZaYlOUbAbmVWi0ebMpSjaAbhUlm0CaaqwlprkeaK4xkG48wu2qd/4dBtK1GgD5ZGeJ&#10;kqDT0T1g5p5LgJRFt7/nEiBl8e3vuQRIfu1GPGnCewApi3F/z2UY6ZY9lwDJZxxs3guIko1X5WZR&#10;somkGSdRLngmQWDPZRNIE44aysCeywbQrXsum0CabuiRbk6sKNkE0vUbAunmBAF5ZIPy57Rc3ZmA&#10;2n3rnstGaLfuuWwCabLReGSSQfYNey7Db9vLRUmAoyu2GojSsvGy57LsuaT8ZjlqsnGgahElkfRW&#10;REnETBElETNlzyVipuy5bBxPyhmUmChJt6nPEp0D7rn0zUQOkatTo6xRfBsk+0MPzNlPmWMTf5hV&#10;0SQ48VauWpTMsSnCJau3mfKmmRLgvZS2FiS3XIpZXCx1dYryX1k7G/PMKBWasU0yoS6LZ3GhWiTJ&#10;PKuEX46yuMju/Lqu9UXeLPLmm5c3eQ/StbxpKvLry5uy5btxpCxPaF5R3qR8O33ZyrReWrvUyV2V&#10;atAmWt4EKDoVkyFvAhSd9ALKpE55ceK7GZBOeAEQne4Kg1ADVyfEACsNebPpyovlTRZgAjCaXeSN&#10;znMBGE0vgtH8mg+hNCuMJjhL3gQ4mmOUvmvsuWyyc5u8GcDRLEN/0jTfJm8G/NE8oxQwNx51RQ0X&#10;O3fDtQnCaey5bPrzcnkzXO4vlzcBjq7OSEbwjpQFOJrnfHkzQJAmGgI15M0m0I3yZgDIq9LwANd0&#10;nb5B3gxXxhvlzUBoPtlItqNuvK77qNPRPWCevImQsuhuypvN6OhLKRe/oQrclDcDSH7tRjzpZsQI&#10;QAGkLMab8mYT6VZ5M4DkMw7kraa8GUDyGUdIuns0ilsASTOO2qWmvBkA0oSjhrspbzaBbpA3WZcK&#10;AGm6oUe6OQF16YY9l8Ajj2xQak15MxCaJhv1/v6RsmGPbpQ3mx7duOcyAORVbaC3+0fKgtA02WAA&#10;6R8pC3A01wqnyJvhTwWWI2VRLr58SQ8xU46URcyUI2URM+VIWcRMOVIWMTOxmzMe/pGPlKUhVUze&#10;5NsZ8uaVmQiEcrVCoTOKK47OKEe6zLGJP+xXlTdpgMnyX1x9ckZxIYsmIYyUY5SQ1+zj8oyyHKfi&#10;i4l+zvNMq7hoaQvvdeRUV+tScmptFvdMRMuE0lubxTkTcTNBmjOjS6wAxCrxSJrEUA1L1AvxP14P&#10;xf08q4T31q/EOgLn17U2G2yMro2KgFsE3Lcv4FJW91rANa/Xqwu4A/fN5+b+VG4Ki4BLTa0Wk3UG&#10;NawR6CzTrybghl0pAu59+3edVlg4q3QaD6VMPQE3jFME3O1mFuGZ++paxEJZd0/ADfNcBNyaxfDb&#10;fsM3QcNARcDVeiLgSNdqLHG+dQEXScGe5oKU9yLg3vJN0LCodMv+VICkByB5Ai4A0lUcNdy+gBsG&#10;KgKu7gEBR5psNBr5Gwm4YY+KgHs2Y386EtB9z4t+agW2b9os1YOsJo8fIejyzXlfMLO5NPqWh833&#10;xJFpZkIJnQdJd8SNqYNjY9mBEDcuAi6SD4qAi5gpAi5ipgi4iJki4CJmioCLmCkCbttJVtLxo/2p&#10;V2ailcj1tQVcO3YpAm5MqrMcJTS437KAK2KwjDOlssnVq3RvU5qleRnrpDIGF8/laiNwemSiJF+m&#10;pmY9seikP05H3cF08PHTX/mDydXgbrVeLJa7n9e7ZevbdrM73dH/vG+vzufDXadzmq+W29np/XY9&#10;P+5P+8fz+/l+29k/Pq7ny87iOHte7546vW7V7Wxn66KTvn2dlObT1zqpaWxeXyftusassdGVN7G9&#10;ok7aC38xSG/zUYvOtTZJXNQSAUDROyAyNroCFJ0dBhKn1knNCY9Gvdbe6jQlANFp+DCIzpoBVhob&#10;Xam8rkTdF+ukYWfKx0WtDsiKSZPk23TSAI6uwyhTWj4uaosCpe15MlC3FeHyevlGV4CjWwukR3gb&#10;XQGObjDg/tTmOb6Nt/1GnbRZE2/USQNAXpVGclv5uOilyuZtdEXdVxbd/kbXcKd8y0bXYbB1LB8X&#10;LR8XvUEnDVem8nFR1buZfc7NNvfGja4BIK81mYTPgw6c49vol244xzfcKr38HF+AA0bXZaNrWAgu&#10;OinK0hedFDFTdFLETNFJETNFJ0XMFJ0UMfPPoJPS2Cy20ZVvk5ST0kmvzETokasTfCxWfO+pQ8rR&#10;QHNs4g/L2ejq9lPKSjUJSa42NElzRzcZOiMzhoUn2FqjhCjmjOJql3scZa3ScmrudtH4Bk9HFeWK&#10;Yk90JZxSLmuz+DNlH2VqUykl1KgeZx7lm1IuLViikMSzeHmLVbwsxSpeC8FbWDZvFlHy7YuSlBG4&#10;EiVpHxm1I68vSvK5V9wW9CjlY0St5bdza/6Njw4gwZBVyR7NSm0T9u3xuOXNjPMvp/NPy735efaV&#10;1jabP6y/zPO0cM4/UBtYawTVmHdlMaqzFiOtS1YjTn+4J2qtT6sNEMnLo4xYnQwgUU+gfGIdLuCT&#10;VhwqhKQVymoMkDzNYcgKY8AnLVNWo1HYJ51LqRCSp1VWQz7yOBCeJ1dW3X7Yq8ojvULFp1kfVwDK&#10;Y70LIqRzLy5lg1ivPNohlOZ9hLzyeK9ACXrbPBHv3jZPZjTIu6dgDkEF5VTHpYZCKE37kOXvQL3y&#10;REzslaadDiwMQ/m0owA17RDKox0GqOu7Uf0CAXq7PmGAzY2fIags2puaZgjKr+2Aq76m3cjQIShN&#10;+5T32QRe575mHSJp1qegYfCUTdBYeQf4IiBP2URAmnEIpOs5eGM8XXPCqegASd4RvghIsw2BNNso&#10;NE32hDWWkEe6hgOgoe5CxyC0odeFgh50qNmGSJptVJM8XRMi6dptFhEEare3/xMiab4hkiYcImnC&#10;UZPiHeCLkLwTfFE7N8ph3NsACpF0gwJ90oyjHmGka/iY10kEKuZIM466Ke8EX+r3w0iacdQNeztA&#10;kU+etAmRPMaBT562iUYZY804GQWj807xRUOfsWbcrCcIMD7WjMMBmXeOb4Wc0pTDcaK3ERSNfHyF&#10;Ew19ODFYj1fAINHfCopI9zRO0Gv6GidE0qQjJI9zNPHwzvMFI8SJRzlCmuqmHCBNvZYcVampZhxE&#10;N/VacmozgqO6qa7mCEm3K9WUT1APNOXTDManHuMQSTflcK431ZyTP2Gvqq4mHYJVXY935FnV1cRX&#10;qKmi91e9ERXivuL1wPWLE/HN43/M51cH+K+6ugCoiQk3WVXXKwNUw6quVwgYTZeCN3kvEn+R+Ond&#10;o/xR+VRv+VRv+2GQeWABtYlcZ2i2ZnOO8YMFisSP5Noi8SNmisSPmPkNSPwkPoT7VR5dc8NBI+ic&#10;hoOH0MY8r1nicbIxz2uWeDBszGWpQLwVm9Jgy5iLVhw3N4Natudha06wZtxq/yAvXDM0tX+QF7AZ&#10;fdo/yAvZDDDtH3hB07CRgnfH5RyX83Nrw98xbp3Nv8f79rHd+nzf/mxFpMOs8SlmnlzzGg4eIrNW&#10;ddnMbhcnmPv0YBqsOu4uFv4yhqal3JerQ+TJu4co9+V6bRdfh0HzCoeXsrNVnvQpF4k8T67yXLET&#10;HU/uy/XKjnYS2Fol9+Xq7DiHxPHm2lGiO45H0yXGSxxWTmqWtaPpVRSPM72ER7PyqBnn39ksviSk&#10;qmzpUv4pisZb9witrlXCmVwddzxLY7NEkYlZ6qG2ZCkbGffNmqXKyz2U0rtRNJ7dUgi5ZolK59Bo&#10;Z3vOQxNrUczMm3xLLEYRs0SF4xQDgaWsXK2Ml4Hrb+JvljOK888JKfIqTqszykKK+8T5NnpcllHi&#10;LAFOX6b5dFaJIhSreNMiVvHK5axIaolVQbGKc+ra7sTLwclsYiLTKs69w0q0Ac6vTKtEjNb7RBvG&#10;IgLFmGgQ3dnhidbVTfMSTbU06PHSlqV0qV7EdeqJt79yfXWqj3NmySbYviGZZiRVRWusBUuUk+t8&#10;M61k0CTdmlxt9yYDjSyrRJk7v0hjicUoVvEnurKkVziG5ayoFY5ZuSfSED9t5fK0cH2ra6ar1FDF&#10;jTBTcJRDtkWecK4eYWbbxSmp8RIE1/5l28ULvx6hJ6pSbddojMpq0LIa9O2vBqXO43o1qBltvvpq&#10;0P7YDWZHtCyUmrfZnawGHXRpHMirQet+4rsWg/anrE8xqHnKZcWo1uHMMQb2eWgpKMShVvoirfHy&#10;vyYOsVqb9Me8JDHgD0VdG1VhHK27QRxqmGsc1iqb7mjBzRyqHvBGq21hFG/9J4Lxl3+Go/IXf/LC&#10;o4A/3nk1gB4eIdWh05KiMJDmGZS7t/CT9fOQQ5pnhKOZRjiaabPIoFlg3pJP8iXskbfkEyHRW1dT&#10;hJF0nQaxeQs+4cvBGyjq5ymkotmGc8v8UlHT91DPbxP5WduIPtDbYYeICXM7N3iov/qXMHe5ZcpL&#10;ZaHbSfcDrWLOMedKzaFStc0yd6H28kLl6mnQZVxnQv3unC83BJzzpXc0lPKl98A8tt4VhTK+YliX&#10;s8xu5GpnOdTIG7xMs/gkzR2qmmWUeCBNVZndPKuaDIlNrnoml2VkW0Y4xzGFQ25lmiUeKUXUMCsj&#10;+TKS/56RfOf58HT3/HT48AP3gsfZYbWef5ydZ/p3+vn5cLfs7Vf7zWJ5/PD/AgAAAP//AwBQSwME&#10;FAAGAAgAAAAhAMkn6SPhAAAADQEAAA8AAABkcnMvZG93bnJldi54bWxMj0FLw0AQhe+C/2EZwZvd&#10;rDWxxmxKKeqpFGwF8bZNpklodjZkt0n6752e9PYe83jzvWw52VYM2PvGkQY1i0AgFa5sqNLwtX9/&#10;WIDwwVBpWkeo4YIelvntTWbS0o30icMuVIJLyKdGQx1Cl0rpixqt8TPXIfHt6HprAtu+kmVvRi63&#10;rXyMokRa0xB/qE2H6xqL0+5sNXyMZlzN1duwOR3Xl599vP3eKNT6/m5avYIIOIW/MFzxGR1yZjq4&#10;M5VetOyVil84y2oesbhGVJw8gTiwel4kIPNM/l+R/wIAAP//AwBQSwECLQAUAAYACAAAACEAtoM4&#10;kv4AAADhAQAAEwAAAAAAAAAAAAAAAAAAAAAAW0NvbnRlbnRfVHlwZXNdLnhtbFBLAQItABQABgAI&#10;AAAAIQA4/SH/1gAAAJQBAAALAAAAAAAAAAAAAAAAAC8BAABfcmVscy8ucmVsc1BLAQItABQABgAI&#10;AAAAIQAL/EV+BRkAADj8AAAOAAAAAAAAAAAAAAAAAC4CAABkcnMvZTJvRG9jLnhtbFBLAQItABQA&#10;BgAIAAAAIQDJJ+kj4QAAAA0BAAAPAAAAAAAAAAAAAAAAAF8bAABkcnMvZG93bnJldi54bWxQSwUG&#10;AAAAAAQABADzAAAAbRwAAAAA&#10;">
                <v:shape id="Freeform 13" o:spid="_x0000_s1027" style="position:absolute;left:7383;top:1476;width:387;height:75;visibility:visible;mso-wrap-style:square;v-text-anchor:top" coordsize="38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nK78A&#10;AADbAAAADwAAAGRycy9kb3ducmV2LnhtbESPzQrCMBCE74LvEFbwpqkeRKqxFLHgwYs/eF6btS02&#10;m9JEW9/eCILHYWa+YdZJb2rxotZVlhXMphEI4tzqigsFl3M2WYJwHlljbZkUvMlBshkO1hhr2/GR&#10;XidfiABhF6OC0vsmltLlJRl0U9sQB+9uW4M+yLaQusUuwE0t51G0kAYrDgslNrQtKX+cnkbB7Xo0&#10;2f19SPtDlaN/Yt1dd5lS41GfrkB46v0//GvvtYL5Ar5fwg+Qm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6ucrvwAAANsAAAAPAAAAAAAAAAAAAAAAAJgCAABkcnMvZG93bnJl&#10;di54bWxQSwUGAAAAAAQABAD1AAAAhAMAAAAA&#10;" path="m387,43r,l191,,,43,3,53r4,4l10,71r,4l17,75r348,l372,75r4,-4l380,57r,-4l383,53r4,-10xe" fillcolor="black" stroked="f">
                  <v:path arrowok="t" o:connecttype="custom" o:connectlocs="387,43;387,43;191,0;191,0;0,43;0,43;0,43;3,53;3,53;3,53;3,53;3,53;7,57;10,71;10,71;10,75;10,75;17,75;365,75;365,75;372,75;372,75;376,71;380,57;380,57;380,53;383,53;383,53;383,53;387,43;387,43;387,43;387,43" o:connectangles="0,0,0,0,0,0,0,0,0,0,0,0,0,0,0,0,0,0,0,0,0,0,0,0,0,0,0,0,0,0,0,0,0"/>
                </v:shape>
                <v:shape id="Freeform 14" o:spid="_x0000_s1028" style="position:absolute;left:7720;top:1547;width:28;height:139;visibility:visible;mso-wrap-style:square;v-text-anchor:top" coordsize="28,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AItsUA&#10;AADbAAAADwAAAGRycy9kb3ducmV2LnhtbESPQWvCQBSE74X+h+UVvEjdNJRaUlcRsZCDl9gePD6y&#10;L9nU7NuQ3Wjir3cLhR6HmfmGWW1G24oL9b5xrOBlkYAgLp1uuFbw/fX5/A7CB2SNrWNSMJGHzfrx&#10;YYWZdlcu6HIMtYgQ9hkqMCF0mZS+NGTRL1xHHL3K9RZDlH0tdY/XCLetTJPkTVpsOC4Y7GhnqDwf&#10;B6ugyqv5AW9maF7n+/PPtB8HeyqUmj2N2w8QgcbwH/5r51pBuoTfL/EH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UAi2xQAAANsAAAAPAAAAAAAAAAAAAAAAAJgCAABkcnMv&#10;ZG93bnJldi54bWxQSwUGAAAAAAQABAD1AAAAigMAAAAA&#10;" path="m28,7r,l28,4,28,,,,,4,,7r,4l3,15r,3l,18r3,4l3,25r,107l,132r,4l,139r28,l28,136r-3,l25,132,25,25r,-3l25,18r,-3l25,11r,-4l28,7xe" fillcolor="black" stroked="f">
                  <v:path arrowok="t" o:connecttype="custom" o:connectlocs="28,7;28,4;28,0;0,0;0,7;0,7;0,7;0,7;3,15;3,18;3,18;0,18;3,22;3,22;3,22;3,22;3,22;3,25;3,132;0,132;0,136;0,136;0,136;0,136;0,136;28,139;28,136;28,136;25,136;25,136;25,132;25,132;25,132;25,25;25,22;25,22;25,22;25,22;25,22;25,18;25,18;25,18;25,15;25,7;28,7" o:connectangles="0,0,0,0,0,0,0,0,0,0,0,0,0,0,0,0,0,0,0,0,0,0,0,0,0,0,0,0,0,0,0,0,0,0,0,0,0,0,0,0,0,0,0,0,0"/>
                </v:shape>
                <v:shape id="Freeform 15" o:spid="_x0000_s1029" style="position:absolute;left:7656;top:1547;width:28;height:139;visibility:visible;mso-wrap-style:square;v-text-anchor:top" coordsize="28,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cxMIA&#10;AADbAAAADwAAAGRycy9kb3ducmV2LnhtbERPz2vCMBS+D/wfwhN2EU0nY0g1ioiDHnap7rDjo3lt&#10;qs1LaVLb7q9fDgOPH9/v3WG0jXhQ52vHCt5WCQjiwumaKwXf18/lBoQPyBobx6RgIg+H/exlh6l2&#10;A+f0uIRKxBD2KSowIbSplL4wZNGvXEscudJ1FkOEXSV1h0MMt41cJ8mHtFhzbDDY0slQcb/0VkGZ&#10;lYsv/DV9/b4432/TeeztT67U63w8bkEEGsNT/O/OtIJ1HBu/xB8g9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z5zEwgAAANsAAAAPAAAAAAAAAAAAAAAAAJgCAABkcnMvZG93&#10;bnJldi54bWxQSwUGAAAAAAQABAD1AAAAhwMAAAAA&#10;" path="m28,7r,l28,4,28,,,,,4,,7r4,4l4,15r,3l4,22r,3l4,132r,4l,136r,3l28,139r,-3l25,136r,-4l25,25r,-3l25,18r,-3l25,11,28,7xe" fillcolor="black" stroked="f">
                  <v:path arrowok="t" o:connecttype="custom" o:connectlocs="28,7;28,4;28,0;0,0;0,7;0,7;0,7;0,7;4,15;4,18;4,18;4,18;4,22;4,22;4,22;4,22;4,22;4,25;4,132;4,132;4,136;4,136;0,136;0,136;0,136;28,139;28,136;28,136;28,136;25,136;25,132;25,132;25,132;25,25;25,22;25,22;25,22;25,22;25,22;25,18;25,18;25,18;25,15;28,7;28,7" o:connectangles="0,0,0,0,0,0,0,0,0,0,0,0,0,0,0,0,0,0,0,0,0,0,0,0,0,0,0,0,0,0,0,0,0,0,0,0,0,0,0,0,0,0,0,0,0"/>
                </v:shape>
                <v:shape id="Freeform 16" o:spid="_x0000_s1030" style="position:absolute;left:7592;top:1547;width:29;height:139;visibility:visible;mso-wrap-style:square;v-text-anchor:top" coordsize="29,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InEcYA&#10;AADbAAAADwAAAGRycy9kb3ducmV2LnhtbESPQWvCQBSE7wX/w/IEb3WjB2mjq4iltIea1mj0+sw+&#10;k2j2bchuNf333ULB4zAz3zCzRWdqcaXWVZYVjIYRCOLc6ooLBbvt6+MTCOeRNdaWScEPOVjMew8z&#10;jLW98YauqS9EgLCLUUHpfRNL6fKSDLqhbYiDd7KtQR9kW0jd4i3ATS3HUTSRBisOCyU2tCopv6Tf&#10;RkGyzvT67cDp5/7rkmUfyfblmJyVGvS75RSEp87fw//td61g/Ax/X8IP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EInEcYAAADbAAAADwAAAAAAAAAAAAAAAACYAgAAZHJz&#10;L2Rvd25yZXYueG1sUEsFBgAAAAAEAAQA9QAAAIsDAAAAAA==&#10;" path="m29,7r,l29,4,29,,,,,4,,7r4,l4,11r,4l4,18r,4l4,25r,107l4,136r-4,l,139r29,l29,136r,-4l25,132,25,25r,-3l29,18r-4,l25,15r4,-4l29,7xe" fillcolor="black" stroked="f">
                  <v:path arrowok="t" o:connecttype="custom" o:connectlocs="29,7;29,4;29,0;0,0;0,7;0,7;0,7;4,7;4,15;4,18;4,18;4,18;4,22;4,22;4,22;4,22;4,22;4,25;4,132;4,132;4,136;4,136;4,136;0,136;0,136;29,139;29,136;29,136;29,136;29,136;29,132;29,132;25,132;25,25;25,22;25,22;25,22;25,22;25,22;29,18;25,18;25,18;25,15;29,7;29,7" o:connectangles="0,0,0,0,0,0,0,0,0,0,0,0,0,0,0,0,0,0,0,0,0,0,0,0,0,0,0,0,0,0,0,0,0,0,0,0,0,0,0,0,0,0,0,0,0"/>
                </v:shape>
                <v:shape id="Freeform 17" o:spid="_x0000_s1031" style="position:absolute;left:7528;top:1547;width:32;height:139;visibility:visible;mso-wrap-style:square;v-text-anchor:top" coordsize="32,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b0yL4A&#10;AADbAAAADwAAAGRycy9kb3ducmV2LnhtbERP3WrCMBS+F/YO4Qx2I5paYUg1ilMKu63zAY7NsSk2&#10;JyHJtL79cjHw8uP73+xGO4g7hdg7VrCYFyCIW6d77hScf+rZCkRMyBoHx6TgSRF227fJBivtHtzQ&#10;/ZQ6kUM4VqjApOQrKWNryGKcO0+cuasLFlOGoZM64COH20GWRfEpLfacGwx6Ohhqb6dfq8DXF55S&#10;fzw2jR9iOFy+yrI2Sn28j/s1iERjeon/3d9awTKvz1/yD5Db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Hm9Mi+AAAA2wAAAA8AAAAAAAAAAAAAAAAAmAIAAGRycy9kb3ducmV2&#10;LnhtbFBLBQYAAAAABAAEAPUAAACDAwAAAAA=&#10;" path="m32,7r,l32,4,32,,,,,4,,7r4,l4,11r3,4l7,18r-3,l4,22r3,l7,25r,107l4,132r,4l,136r,3l32,139r,-3l29,136r,-4l25,132,25,25r,-3l29,22r,-4l25,18r,-3l29,11r,-4l32,7xe" fillcolor="black" stroked="f">
                  <v:path arrowok="t" o:connecttype="custom" o:connectlocs="32,7;32,4;32,0;0,0;0,7;0,7;4,7;4,7;7,15;7,18;4,18;4,18;4,22;4,22;4,22;4,22;7,22;7,25;7,132;4,132;4,136;4,136;4,136;4,136;0,136;32,139;32,136;29,136;29,136;29,136;29,132;29,132;25,132;25,25;25,22;25,22;29,22;29,22;29,22;29,18;29,18;25,18;25,15;29,7;29,7" o:connectangles="0,0,0,0,0,0,0,0,0,0,0,0,0,0,0,0,0,0,0,0,0,0,0,0,0,0,0,0,0,0,0,0,0,0,0,0,0,0,0,0,0,0,0,0,0"/>
                </v:shape>
                <v:shape id="Freeform 18" o:spid="_x0000_s1032" style="position:absolute;left:7464;top:1547;width:32;height:139;visibility:visible;mso-wrap-style:square;v-text-anchor:top" coordsize="32,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pRU8EA&#10;AADbAAAADwAAAGRycy9kb3ducmV2LnhtbESPwWrDMBBE74H+g9hCL6GW40IpbuSQJhh6dZoP2Fhb&#10;y8RaCUlN3L+vAoEeh5l5w6w3s53EhUIcHStYFSUI4t7pkQcFx6/2+Q1ETMgaJ8ek4JcibJqHxRpr&#10;7a7c0eWQBpEhHGtUYFLytZSxN2QxFs4TZ+/bBYspyzBIHfCa4XaSVVm+Sosj5wWDnnaG+vPhxyrw&#10;7YmXNO73XeenGHanj6pqjVJPj/P2HUSiOf2H7+1PreBlBbcv+QfI5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6qUVPBAAAA2wAAAA8AAAAAAAAAAAAAAAAAmAIAAGRycy9kb3du&#10;cmV2LnhtbFBLBQYAAAAABAAEAPUAAACGAwAAAAA=&#10;" path="m32,7r,l32,4,32,,4,,,4,,7r4,l4,11r3,4l7,18r-3,l4,22r3,l7,25r,107l4,132r,4l4,139r28,l32,136r-3,l29,132,29,25r,-3l29,18,25,15r4,-4l29,7r3,xe" fillcolor="black" stroked="f">
                  <v:path arrowok="t" o:connecttype="custom" o:connectlocs="32,7;32,4;32,0;4,0;0,7;4,7;4,7;4,7;7,15;7,18;7,18;4,18;4,22;4,22;7,22;7,22;7,22;7,25;7,132;4,132;4,136;4,136;4,136;4,136;4,136;32,139;32,136;32,136;29,136;29,136;29,132;29,132;29,132;29,25;29,22;29,22;29,22;29,22;29,22;29,18;29,18;29,18;25,15;29,7;29,7" o:connectangles="0,0,0,0,0,0,0,0,0,0,0,0,0,0,0,0,0,0,0,0,0,0,0,0,0,0,0,0,0,0,0,0,0,0,0,0,0,0,0,0,0,0,0,0,0"/>
                </v:shape>
                <v:shape id="Freeform 19" o:spid="_x0000_s1033" style="position:absolute;left:7404;top:1547;width:28;height:139;visibility:visible;mso-wrap-style:square;v-text-anchor:top" coordsize="28,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4988UA&#10;AADbAAAADwAAAGRycy9kb3ducmV2LnhtbESPQWvCQBSE74X+h+UVvEjdNC1SUlcRsZCDl9gePD6y&#10;L9nU7NuQ3Wjir3cLhR6HmfmGWW1G24oL9b5xrOBlkYAgLp1uuFbw/fX5/A7CB2SNrWNSMJGHzfrx&#10;YYWZdlcu6HIMtYgQ9hkqMCF0mZS+NGTRL1xHHL3K9RZDlH0tdY/XCLetTJNkKS02HBcMdrQzVJ6P&#10;g1VQ5dX8gDczNG/z/fln2o+DPRVKzZ7G7QeIQGP4D/+1c63gNYXfL/EH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j3zxQAAANsAAAAPAAAAAAAAAAAAAAAAAJgCAABkcnMv&#10;ZG93bnJldi54bWxQSwUGAAAAAAQABAD1AAAAigMAAAAA&#10;" path="m28,7r,l28,4,28,,,,,4,,7r,4l4,15r,3l4,22r,3l4,132r,4l,136r,3l28,139r,-3l25,136r,-4l25,25r,-3l25,18r,-3l25,11,28,7xe" fillcolor="black" stroked="f">
                  <v:path arrowok="t" o:connecttype="custom" o:connectlocs="28,7;28,4;28,0;0,0;0,7;0,7;0,7;0,7;4,15;4,18;4,18;4,18;4,22;4,22;4,22;4,22;4,22;4,25;4,132;4,132;4,136;4,136;0,136;0,136;0,136;28,139;28,136;28,136;25,136;25,136;25,132;25,132;25,132;25,25;25,22;25,22;25,22;25,22;25,22;25,18;25,18;25,18;25,15;28,7;28,7" o:connectangles="0,0,0,0,0,0,0,0,0,0,0,0,0,0,0,0,0,0,0,0,0,0,0,0,0,0,0,0,0,0,0,0,0,0,0,0,0,0,0,0,0,0,0,0,0"/>
                </v:shape>
                <v:shape id="Freeform 20" o:spid="_x0000_s1034" style="position:absolute;left:7486;top:1273;width:181;height:210;visibility:visible;mso-wrap-style:square;v-text-anchor:top" coordsize="181,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YVWsIA&#10;AADbAAAADwAAAGRycy9kb3ducmV2LnhtbESP0WoCMRRE3wv+Q7iCbzWrW4qsRhFBER9Ku/oBl811&#10;dzG5WZOo69+bQqGPw8ycYRar3hpxJx9axwom4wwEceV0y7WC03H7PgMRIrJG45gUPCnAajl4W2Ch&#10;3YN/6F7GWiQIhwIVNDF2hZShashiGLuOOHln5y3GJH0ttcdHglsjp1n2KS22nBYa7GjTUHUpb1aB&#10;WR++dnRCU+b++2NXn69Bbq9KjYb9eg4iUh//w3/tvVaQ5/D7Jf0AuX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RhVawgAAANsAAAAPAAAAAAAAAAAAAAAAAJgCAABkcnMvZG93&#10;bnJldi54bWxQSwUGAAAAAAQABAD1AAAAhwMAAAAA&#10;" path="m181,168r,l177,168r,-4l174,164r-4,l170,160r,-3l166,157r,-22l163,118,152,103,145,89,135,82,117,71r-4,-3l106,64r,-3l110,61r,-4l106,54r-3,l103,50r,-21l103,25r,-3l103,18r-4,l92,11r,-4l92,4,88,r,4l88,7r-3,l85,11r-7,7l78,22r,3l78,29r,21l78,54r-4,l71,54r,3l71,61r3,l74,64r-3,l67,68r-3,3l46,82,35,89r-7,14l17,118r-3,17l14,157r-4,l10,160r-3,4l3,164r,4l,168r,3l3,175r,3l7,178r,14l3,196r,14l88,189r89,21l177,196r-3,l174,192r,-14l177,178r,-3l181,171r,-3xe" fillcolor="black" stroked="f">
                  <v:path arrowok="t" o:connecttype="custom" o:connectlocs="177,168;177,164;170,164;170,157;166,157;152,103;117,71;106,64;106,61;110,57;103,54;103,50;103,29;103,29;103,25;103,22;103,22;103,18;99,18;92,7;92,7;92,4;88,4;88,7;85,7;78,18;78,18;78,22;78,22;78,25;78,29;78,29;78,50;74,54;71,61;74,61;71,64;64,71;28,103;14,157;10,157;7,164;3,164;3,168;0,168;0,171;3,178;3,196;3,196;177,210;177,196;174,178;177,175;181,171;181,168" o:connectangles="0,0,0,0,0,0,0,0,0,0,0,0,0,0,0,0,0,0,0,0,0,0,0,0,0,0,0,0,0,0,0,0,0,0,0,0,0,0,0,0,0,0,0,0,0,0,0,0,0,0,0,0,0,0,0"/>
                </v:shape>
                <v:shape id="Freeform 21" o:spid="_x0000_s1035" style="position:absolute;left:7372;top:1686;width:405;height:64;visibility:visible;mso-wrap-style:square;v-text-anchor:top" coordsize="405,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8NysYA&#10;AADbAAAADwAAAGRycy9kb3ducmV2LnhtbESPzW7CMBCE70h9B2srcQOn/KlKMahUgBCoh6Y8wBJv&#10;47TxOo0NBJ4eI1XqcTQz32im89ZW4kSNLx0reOonIIhzp0suFOw/V71nED4ga6wck4ILeZjPHjpT&#10;TLU78wedslCICGGfogITQp1K6XNDFn3f1cTR+3KNxRBlU0jd4DnCbSUHSTKRFkuOCwZrejOU/2RH&#10;q2Bz+DbZdbsMyW872a3348Xh+G6U6j62ry8gArXhP/zX3mgFwxHcv8QfIG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v8NysYAAADbAAAADwAAAAAAAAAAAAAAAACYAgAAZHJz&#10;L2Rvd25yZXYueG1sUEsFBgAAAAAEAAQA9QAAAIsDAAAAAA==&#10;" path="m391,36r,-25l376,11,376,,32,r,11l18,11r,25l,36,,64r405,l405,36r-14,xe" fillcolor="black" stroked="f">
                  <v:path arrowok="t" o:connecttype="custom" o:connectlocs="391,36;391,11;376,11;376,0;32,0;32,11;18,11;18,36;0,36;0,64;405,64;405,36;391,36" o:connectangles="0,0,0,0,0,0,0,0,0,0,0,0,0"/>
                </v:shape>
              </v:group>
            </w:pict>
          </mc:Fallback>
        </mc:AlternateContent>
      </w:r>
    </w:p>
    <w:sectPr w:rsidR="00E45ED6" w:rsidRPr="00E75D1D" w:rsidSect="00FC36D3">
      <w:type w:val="continuous"/>
      <w:pgSz w:w="11906" w:h="16838" w:code="9"/>
      <w:pgMar w:top="1134" w:right="1134" w:bottom="1412" w:left="1134" w:header="72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36E7" w:rsidRDefault="00A036E7">
      <w:r>
        <w:separator/>
      </w:r>
    </w:p>
  </w:endnote>
  <w:endnote w:type="continuationSeparator" w:id="0">
    <w:p w:rsidR="00A036E7" w:rsidRDefault="00A03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3AB1" w:rsidRPr="00E2241E" w:rsidRDefault="001610E5" w:rsidP="00C651C9">
    <w:pPr>
      <w:rPr>
        <w:b/>
        <w:sz w:val="16"/>
        <w:szCs w:val="16"/>
      </w:rPr>
    </w:pP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r>
    <w:r w:rsidR="00FD47F3">
      <w:rPr>
        <w:b/>
        <w:sz w:val="16"/>
        <w:szCs w:val="16"/>
      </w:rPr>
      <w:tab/>
    </w:r>
  </w:p>
  <w:p w:rsidR="00C651C9" w:rsidRPr="00E2241E" w:rsidRDefault="00C651C9" w:rsidP="00C651C9">
    <w:pPr>
      <w:rPr>
        <w:b/>
        <w:sz w:val="16"/>
        <w:szCs w:val="16"/>
      </w:rPr>
    </w:pPr>
    <w:r w:rsidRPr="00E2241E">
      <w:rPr>
        <w:b/>
        <w:sz w:val="16"/>
        <w:szCs w:val="16"/>
      </w:rPr>
      <w:tab/>
    </w:r>
    <w:r w:rsidRPr="00E2241E">
      <w:rPr>
        <w:b/>
        <w:sz w:val="16"/>
        <w:szCs w:val="16"/>
      </w:rPr>
      <w:tab/>
    </w:r>
    <w:r w:rsidR="00C117EC">
      <w:rPr>
        <w:b/>
        <w:sz w:val="16"/>
        <w:szCs w:val="16"/>
      </w:rPr>
      <w:tab/>
    </w:r>
    <w:r w:rsidR="00C117EC">
      <w:rPr>
        <w:b/>
        <w:sz w:val="16"/>
        <w:szCs w:val="16"/>
      </w:rPr>
      <w:tab/>
    </w:r>
    <w:r w:rsidR="00C117EC">
      <w:rPr>
        <w:b/>
        <w:sz w:val="16"/>
        <w:szCs w:val="16"/>
      </w:rPr>
      <w:tab/>
    </w:r>
    <w:r w:rsidR="00C117EC">
      <w:rPr>
        <w:b/>
        <w:sz w:val="16"/>
        <w:szCs w:val="16"/>
      </w:rPr>
      <w:tab/>
    </w:r>
    <w:r w:rsidR="00C117EC">
      <w:rPr>
        <w:b/>
        <w:sz w:val="16"/>
        <w:szCs w:val="16"/>
      </w:rPr>
      <w:tab/>
    </w:r>
    <w:r w:rsidRPr="00E2241E">
      <w:rPr>
        <w:b/>
        <w:sz w:val="16"/>
        <w:szCs w:val="16"/>
      </w:rPr>
      <w:tab/>
    </w:r>
    <w:r w:rsidRPr="00E2241E">
      <w:rPr>
        <w:b/>
        <w:sz w:val="16"/>
        <w:szCs w:val="16"/>
      </w:rPr>
      <w:tab/>
    </w:r>
    <w:r w:rsidRPr="00E2241E">
      <w:rPr>
        <w:b/>
        <w:sz w:val="16"/>
        <w:szCs w:val="16"/>
      </w:rPr>
      <w:tab/>
    </w:r>
    <w:r w:rsidRPr="00E2241E">
      <w:rPr>
        <w:b/>
        <w:sz w:val="16"/>
        <w:szCs w:val="16"/>
      </w:rPr>
      <w:tab/>
    </w:r>
    <w:r w:rsidRPr="00E2241E">
      <w:rPr>
        <w:b/>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36E7" w:rsidRDefault="00A036E7">
      <w:r>
        <w:separator/>
      </w:r>
    </w:p>
  </w:footnote>
  <w:footnote w:type="continuationSeparator" w:id="0">
    <w:p w:rsidR="00A036E7" w:rsidRDefault="00A036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ABA50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B2E95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D5440F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1C028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3F4570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F80D4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D161D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EC8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5B218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75ED5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EE4608"/>
    <w:multiLevelType w:val="multilevel"/>
    <w:tmpl w:val="C046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9C44EC6D-8EF8-4442-A099-6E1F21391BE2}"/>
    <w:docVar w:name="dgnword-eventsink" w:val="118846152"/>
  </w:docVars>
  <w:rsids>
    <w:rsidRoot w:val="00D43D21"/>
    <w:rsid w:val="00015898"/>
    <w:rsid w:val="00024DDF"/>
    <w:rsid w:val="00060F7C"/>
    <w:rsid w:val="00071978"/>
    <w:rsid w:val="00074844"/>
    <w:rsid w:val="00096E4D"/>
    <w:rsid w:val="000E6C4B"/>
    <w:rsid w:val="001010C1"/>
    <w:rsid w:val="00116EE9"/>
    <w:rsid w:val="00140429"/>
    <w:rsid w:val="00140D31"/>
    <w:rsid w:val="00151A33"/>
    <w:rsid w:val="001610E5"/>
    <w:rsid w:val="00167556"/>
    <w:rsid w:val="00184440"/>
    <w:rsid w:val="00197F68"/>
    <w:rsid w:val="001A2C48"/>
    <w:rsid w:val="001A6FCB"/>
    <w:rsid w:val="001D3476"/>
    <w:rsid w:val="001D4434"/>
    <w:rsid w:val="001E48B6"/>
    <w:rsid w:val="00221AC5"/>
    <w:rsid w:val="00264091"/>
    <w:rsid w:val="002849DF"/>
    <w:rsid w:val="0029387E"/>
    <w:rsid w:val="002F3F08"/>
    <w:rsid w:val="00300003"/>
    <w:rsid w:val="00320E45"/>
    <w:rsid w:val="00335F56"/>
    <w:rsid w:val="00344D45"/>
    <w:rsid w:val="0035609A"/>
    <w:rsid w:val="003A1F2C"/>
    <w:rsid w:val="003E0142"/>
    <w:rsid w:val="003E1A30"/>
    <w:rsid w:val="003E2FB4"/>
    <w:rsid w:val="00410E3F"/>
    <w:rsid w:val="0041233E"/>
    <w:rsid w:val="00417399"/>
    <w:rsid w:val="00421907"/>
    <w:rsid w:val="0044015B"/>
    <w:rsid w:val="00465A30"/>
    <w:rsid w:val="004971FC"/>
    <w:rsid w:val="004A1F29"/>
    <w:rsid w:val="004A5F70"/>
    <w:rsid w:val="004B2481"/>
    <w:rsid w:val="004F2977"/>
    <w:rsid w:val="004F4D94"/>
    <w:rsid w:val="005553AD"/>
    <w:rsid w:val="00555A85"/>
    <w:rsid w:val="00596AC7"/>
    <w:rsid w:val="005A5C51"/>
    <w:rsid w:val="005B6ABC"/>
    <w:rsid w:val="005B6DA6"/>
    <w:rsid w:val="006259AC"/>
    <w:rsid w:val="006748A6"/>
    <w:rsid w:val="00696E03"/>
    <w:rsid w:val="006B05AB"/>
    <w:rsid w:val="006B287F"/>
    <w:rsid w:val="006C0B8C"/>
    <w:rsid w:val="006C5F08"/>
    <w:rsid w:val="006D68F0"/>
    <w:rsid w:val="006E6940"/>
    <w:rsid w:val="006F541E"/>
    <w:rsid w:val="0070076A"/>
    <w:rsid w:val="00721B89"/>
    <w:rsid w:val="00722A05"/>
    <w:rsid w:val="007264C0"/>
    <w:rsid w:val="00756EF8"/>
    <w:rsid w:val="007974E5"/>
    <w:rsid w:val="00803119"/>
    <w:rsid w:val="008121B1"/>
    <w:rsid w:val="008366D2"/>
    <w:rsid w:val="00863DB9"/>
    <w:rsid w:val="00883EB9"/>
    <w:rsid w:val="008A2EB0"/>
    <w:rsid w:val="008D41BE"/>
    <w:rsid w:val="008F3CC5"/>
    <w:rsid w:val="008F49EC"/>
    <w:rsid w:val="009050A7"/>
    <w:rsid w:val="009172E9"/>
    <w:rsid w:val="0092267D"/>
    <w:rsid w:val="0092502E"/>
    <w:rsid w:val="00952CA0"/>
    <w:rsid w:val="009975D8"/>
    <w:rsid w:val="009C2871"/>
    <w:rsid w:val="009E667E"/>
    <w:rsid w:val="00A0291D"/>
    <w:rsid w:val="00A036E7"/>
    <w:rsid w:val="00A0460E"/>
    <w:rsid w:val="00A154BC"/>
    <w:rsid w:val="00A40AA9"/>
    <w:rsid w:val="00A67739"/>
    <w:rsid w:val="00A71F28"/>
    <w:rsid w:val="00AE470F"/>
    <w:rsid w:val="00AF61A4"/>
    <w:rsid w:val="00B0760B"/>
    <w:rsid w:val="00B15718"/>
    <w:rsid w:val="00B51BB5"/>
    <w:rsid w:val="00B61605"/>
    <w:rsid w:val="00B75909"/>
    <w:rsid w:val="00BB656C"/>
    <w:rsid w:val="00BC29A9"/>
    <w:rsid w:val="00BD6F2F"/>
    <w:rsid w:val="00C117EC"/>
    <w:rsid w:val="00C56C3C"/>
    <w:rsid w:val="00C61E7B"/>
    <w:rsid w:val="00C651C9"/>
    <w:rsid w:val="00C90506"/>
    <w:rsid w:val="00C9631B"/>
    <w:rsid w:val="00CA54C9"/>
    <w:rsid w:val="00D003B4"/>
    <w:rsid w:val="00D03BA5"/>
    <w:rsid w:val="00D40B2A"/>
    <w:rsid w:val="00D43D21"/>
    <w:rsid w:val="00D5721C"/>
    <w:rsid w:val="00D637A3"/>
    <w:rsid w:val="00D822E1"/>
    <w:rsid w:val="00DA6C85"/>
    <w:rsid w:val="00DB0787"/>
    <w:rsid w:val="00DD7B93"/>
    <w:rsid w:val="00DF74C9"/>
    <w:rsid w:val="00E2241E"/>
    <w:rsid w:val="00E43AEA"/>
    <w:rsid w:val="00E43C7C"/>
    <w:rsid w:val="00E45ED6"/>
    <w:rsid w:val="00E75D1D"/>
    <w:rsid w:val="00EA0837"/>
    <w:rsid w:val="00EC40FC"/>
    <w:rsid w:val="00F22496"/>
    <w:rsid w:val="00F41AAC"/>
    <w:rsid w:val="00F50B78"/>
    <w:rsid w:val="00F62530"/>
    <w:rsid w:val="00F626BE"/>
    <w:rsid w:val="00F679F2"/>
    <w:rsid w:val="00F717CC"/>
    <w:rsid w:val="00F73AB1"/>
    <w:rsid w:val="00F908C3"/>
    <w:rsid w:val="00F92045"/>
    <w:rsid w:val="00F978CC"/>
    <w:rsid w:val="00FB0F46"/>
    <w:rsid w:val="00FC32B9"/>
    <w:rsid w:val="00FC36D3"/>
    <w:rsid w:val="00FD4428"/>
    <w:rsid w:val="00FD47F3"/>
    <w:rsid w:val="00FF2A9D"/>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EFAE54"/>
  <w15:docId w15:val="{0E754131-48B7-4A50-A14E-55785BFC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2EB0"/>
    <w:pPr>
      <w:spacing w:line="230" w:lineRule="exact"/>
    </w:pPr>
    <w:rPr>
      <w:rFonts w:ascii="Arial" w:hAnsi="Arial"/>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ingLine1">
    <w:name w:val="Titling Line 1"/>
    <w:basedOn w:val="Normal"/>
    <w:next w:val="TitlingLine2"/>
    <w:rsid w:val="008A2EB0"/>
    <w:pPr>
      <w:ind w:right="4253"/>
    </w:pPr>
    <w:rPr>
      <w:b/>
      <w:caps/>
      <w:szCs w:val="20"/>
    </w:rPr>
  </w:style>
  <w:style w:type="paragraph" w:customStyle="1" w:styleId="TitlingLine2">
    <w:name w:val="Titling Line 2"/>
    <w:basedOn w:val="TitlingLine1"/>
    <w:next w:val="TitlingLine3"/>
    <w:rsid w:val="008A2EB0"/>
    <w:rPr>
      <w:b w:val="0"/>
    </w:rPr>
  </w:style>
  <w:style w:type="paragraph" w:styleId="BalloonText">
    <w:name w:val="Balloon Text"/>
    <w:basedOn w:val="Normal"/>
    <w:semiHidden/>
    <w:rsid w:val="008A2EB0"/>
    <w:rPr>
      <w:rFonts w:ascii="Tahoma" w:hAnsi="Tahoma" w:cs="Tahoma"/>
      <w:sz w:val="16"/>
      <w:szCs w:val="16"/>
    </w:rPr>
  </w:style>
  <w:style w:type="paragraph" w:customStyle="1" w:styleId="Address1">
    <w:name w:val="Address 1"/>
    <w:basedOn w:val="Normal"/>
    <w:next w:val="Address2-N"/>
    <w:rsid w:val="008A2EB0"/>
    <w:pPr>
      <w:ind w:right="5103"/>
    </w:pPr>
  </w:style>
  <w:style w:type="paragraph" w:customStyle="1" w:styleId="TitlingLine3">
    <w:name w:val="Titling Line 3"/>
    <w:basedOn w:val="TitlingLine2"/>
    <w:rsid w:val="008A2EB0"/>
  </w:style>
  <w:style w:type="paragraph" w:customStyle="1" w:styleId="Address2-N">
    <w:name w:val="Address 2-N"/>
    <w:basedOn w:val="Address1"/>
    <w:rsid w:val="008A2EB0"/>
  </w:style>
  <w:style w:type="paragraph" w:styleId="Date">
    <w:name w:val="Date"/>
    <w:basedOn w:val="Normal"/>
    <w:next w:val="PageNo"/>
    <w:rsid w:val="008A2EB0"/>
    <w:pPr>
      <w:spacing w:before="840"/>
    </w:pPr>
  </w:style>
  <w:style w:type="paragraph" w:customStyle="1" w:styleId="PageNo">
    <w:name w:val="Page No"/>
    <w:basedOn w:val="Normal"/>
    <w:next w:val="Salutation"/>
    <w:rsid w:val="008A2EB0"/>
  </w:style>
  <w:style w:type="paragraph" w:styleId="Header">
    <w:name w:val="header"/>
    <w:basedOn w:val="Normal"/>
    <w:rsid w:val="008A2EB0"/>
    <w:pPr>
      <w:tabs>
        <w:tab w:val="center" w:pos="4153"/>
        <w:tab w:val="right" w:pos="8306"/>
      </w:tabs>
    </w:pPr>
  </w:style>
  <w:style w:type="paragraph" w:styleId="Salutation">
    <w:name w:val="Salutation"/>
    <w:basedOn w:val="Normal"/>
    <w:next w:val="Normal"/>
    <w:rsid w:val="008A2EB0"/>
    <w:pPr>
      <w:spacing w:before="720" w:after="480"/>
    </w:pPr>
  </w:style>
  <w:style w:type="paragraph" w:styleId="Footer">
    <w:name w:val="footer"/>
    <w:basedOn w:val="Normal"/>
    <w:rsid w:val="008A2EB0"/>
    <w:pPr>
      <w:tabs>
        <w:tab w:val="center" w:pos="4153"/>
        <w:tab w:val="right" w:pos="8306"/>
      </w:tabs>
      <w:spacing w:line="240" w:lineRule="auto"/>
    </w:pPr>
    <w:rPr>
      <w:sz w:val="16"/>
    </w:rPr>
  </w:style>
  <w:style w:type="character" w:styleId="Hyperlink">
    <w:name w:val="Hyperlink"/>
    <w:basedOn w:val="DefaultParagraphFont"/>
    <w:rsid w:val="008A2EB0"/>
    <w:rPr>
      <w:color w:val="0000FF"/>
      <w:u w:val="single"/>
    </w:rPr>
  </w:style>
  <w:style w:type="paragraph" w:customStyle="1" w:styleId="Break">
    <w:name w:val="Break"/>
    <w:basedOn w:val="TitlingLine3"/>
    <w:next w:val="Address1"/>
    <w:rsid w:val="008A2EB0"/>
    <w:pPr>
      <w:spacing w:before="1560"/>
    </w:pPr>
  </w:style>
  <w:style w:type="paragraph" w:styleId="NormalWeb">
    <w:name w:val="Normal (Web)"/>
    <w:basedOn w:val="Normal"/>
    <w:uiPriority w:val="99"/>
    <w:semiHidden/>
    <w:unhideWhenUsed/>
    <w:rsid w:val="00756EF8"/>
    <w:pPr>
      <w:spacing w:before="100" w:beforeAutospacing="1" w:after="100" w:afterAutospacing="1" w:line="240" w:lineRule="auto"/>
    </w:pPr>
    <w:rPr>
      <w:rFonts w:ascii="Times New Roman" w:hAnsi="Times New Roman"/>
      <w:sz w:val="24"/>
      <w:lang w:val="en-US" w:eastAsia="en-US" w:bidi="he-IL"/>
    </w:rPr>
  </w:style>
  <w:style w:type="character" w:customStyle="1" w:styleId="apple-tab-span">
    <w:name w:val="apple-tab-span"/>
    <w:basedOn w:val="DefaultParagraphFont"/>
    <w:rsid w:val="00756E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640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lewis\Desktop\ion-letterhead-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ion-letterhead-new.dot</Template>
  <TotalTime>0</TotalTime>
  <Pages>2</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02_A4Letterhead_V4</vt:lpstr>
    </vt:vector>
  </TitlesOfParts>
  <Company>Laptop</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02_A4Letterhead_V4</dc:title>
  <dc:creator>Systems Administrator</dc:creator>
  <cp:lastModifiedBy>Matan Mazor</cp:lastModifiedBy>
  <cp:revision>2</cp:revision>
  <cp:lastPrinted>2017-05-31T13:02:00Z</cp:lastPrinted>
  <dcterms:created xsi:type="dcterms:W3CDTF">2020-09-21T18:42:00Z</dcterms:created>
  <dcterms:modified xsi:type="dcterms:W3CDTF">2020-09-21T18:42:00Z</dcterms:modified>
</cp:coreProperties>
</file>